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Puest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4B09405B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ID d</w:t>
            </w:r>
            <w:r w:rsidRPr="00946576">
              <w:rPr>
                <w:rFonts w:ascii="Arial" w:hAnsi="Arial" w:cs="Arial"/>
                <w:sz w:val="16"/>
                <w:szCs w:val="16"/>
              </w:rPr>
              <w:t>e</w:t>
            </w:r>
            <w:r>
              <w:rPr>
                <w:rFonts w:ascii="Arial" w:hAnsi="Arial" w:cs="Arial"/>
                <w:sz w:val="16"/>
                <w:szCs w:val="16"/>
              </w:rPr>
              <w:t>l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Comercio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5C0ECE" w:rsidRPr="005C0ECE">
              <w:rPr>
                <w:rFonts w:ascii="Arial" w:hAnsi="Arial" w:cs="Arial"/>
                <w:sz w:val="16"/>
              </w:rPr>
              <w:t xml:space="preserve">{{ </w:t>
            </w:r>
            <w:proofErr w:type="spellStart"/>
            <w:r w:rsidR="005C0ECE" w:rsidRPr="005C0ECE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 xml:space="preserve"> }}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Pr="00946576">
              <w:rPr>
                <w:rFonts w:ascii="Arial" w:hAnsi="Arial" w:cs="Arial"/>
                <w:sz w:val="16"/>
                <w:szCs w:val="16"/>
              </w:rPr>
              <w:t>Fecha Solicitud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    </w:t>
            </w:r>
            <w:r w:rsidRPr="00946576">
              <w:rPr>
                <w:rFonts w:ascii="Arial" w:hAnsi="Arial" w:cs="Arial"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Hora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</w:rPr>
              <w:t>Tipo de Servicio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0BC6186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Solicitante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   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</w:rPr>
              <w:t>C.I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CI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>Tipo Representante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F849AB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 xml:space="preserve">Nombre del Comercio o Empresa: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</w:p>
          <w:p w14:paraId="1DA3CDD2" w14:textId="308BBFB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>Rif Empresarial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: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>Rif Representante Legal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3EF713A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Dirección: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</w:p>
          <w:p w14:paraId="2FE300FF" w14:textId="3F12768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Estado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 {{ Estado }}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Municipio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 {{ Municipio }}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Parroquia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:{{ Parroquia }}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Número Telefónico del Comercio o Empresa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:{{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32AA077C" w14:textId="1BB60874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Correo electrónico: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                </w:t>
            </w:r>
          </w:p>
          <w:p w14:paraId="3FEDF983" w14:textId="443AB66C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Pago Tasa de servicio: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Método de Pago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Referencia: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B0BD97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>Encargado de Atención Y Recepción de Documentación: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Encargado_Atencion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22BCC74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{{Status}}</w:t>
            </w:r>
          </w:p>
          <w:p w14:paraId="4BDBBBC8" w14:textId="06CFADA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{{Status</w:t>
            </w:r>
            <w:bookmarkStart w:id="0" w:name="_GoBack"/>
            <w:bookmarkEnd w:id="0"/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47BFCAA3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</w:p>
          <w:p w14:paraId="23CDA708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</w:p>
          <w:p w14:paraId="238DB340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</w:p>
          <w:p w14:paraId="0E2273D2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Registro de Comercio.</w:t>
            </w:r>
          </w:p>
          <w:p w14:paraId="5AC20366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</w:p>
          <w:p w14:paraId="60093E2A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</w:p>
          <w:p w14:paraId="5DA2B07D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</w:p>
          <w:p w14:paraId="4559A671" w14:textId="777777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 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48CA948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</w:p>
          <w:p w14:paraId="698D18CE" w14:textId="77777777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>Fecha de Inspección: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Puest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0663266E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>ID del Comercio</w:t>
      </w:r>
      <w:r w:rsidR="00B9373C">
        <w:rPr>
          <w:rFonts w:ascii="Arial" w:hAnsi="Arial" w:cs="Arial"/>
          <w:bCs/>
          <w:sz w:val="18"/>
          <w:szCs w:val="18"/>
        </w:rPr>
        <w:t xml:space="preserve">: </w:t>
      </w:r>
      <w:r w:rsidR="00B9373C" w:rsidRPr="00B9373C">
        <w:rPr>
          <w:rFonts w:ascii="Arial" w:hAnsi="Arial" w:cs="Arial"/>
          <w:sz w:val="18"/>
        </w:rPr>
        <w:t>{</w:t>
      </w:r>
      <w:proofErr w:type="gramStart"/>
      <w:r w:rsidR="00B9373C" w:rsidRPr="00B9373C">
        <w:rPr>
          <w:rFonts w:ascii="Arial" w:hAnsi="Arial" w:cs="Arial"/>
          <w:sz w:val="18"/>
        </w:rPr>
        <w:t xml:space="preserve">{ </w:t>
      </w:r>
      <w:proofErr w:type="spellStart"/>
      <w:r w:rsidR="00B9373C" w:rsidRPr="00B9373C">
        <w:rPr>
          <w:rFonts w:ascii="Arial" w:hAnsi="Arial" w:cs="Arial"/>
          <w:sz w:val="18"/>
        </w:rPr>
        <w:t>ID</w:t>
      </w:r>
      <w:proofErr w:type="gramEnd"/>
      <w:r w:rsidR="00B9373C" w:rsidRPr="00B9373C">
        <w:rPr>
          <w:rFonts w:ascii="Arial" w:hAnsi="Arial" w:cs="Arial"/>
          <w:sz w:val="18"/>
        </w:rPr>
        <w:t>_Comercio</w:t>
      </w:r>
      <w:proofErr w:type="spellEnd"/>
      <w:r w:rsidR="00B9373C" w:rsidRPr="00B9373C">
        <w:rPr>
          <w:rFonts w:ascii="Arial" w:hAnsi="Arial" w:cs="Arial"/>
          <w:sz w:val="18"/>
        </w:rPr>
        <w:t xml:space="preserve"> }}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Pr="00457856">
        <w:rPr>
          <w:rFonts w:ascii="Arial" w:hAnsi="Arial" w:cs="Arial"/>
          <w:bCs/>
          <w:sz w:val="18"/>
          <w:szCs w:val="18"/>
        </w:rPr>
        <w:t xml:space="preserve">       Fecha Solicitud</w:t>
      </w:r>
      <w:r w:rsidR="00B9373C">
        <w:rPr>
          <w:rFonts w:ascii="Arial" w:hAnsi="Arial" w:cs="Arial"/>
          <w:bCs/>
          <w:sz w:val="18"/>
          <w:szCs w:val="18"/>
        </w:rPr>
        <w:t xml:space="preserve">: </w:t>
      </w:r>
      <w:r w:rsidR="00B9373C" w:rsidRPr="00B9373C">
        <w:rPr>
          <w:rFonts w:ascii="Arial" w:hAnsi="Arial" w:cs="Arial"/>
          <w:sz w:val="18"/>
          <w:szCs w:val="16"/>
        </w:rPr>
        <w:t xml:space="preserve">{{ </w:t>
      </w:r>
      <w:proofErr w:type="spellStart"/>
      <w:r w:rsidR="00B9373C" w:rsidRPr="00B9373C">
        <w:rPr>
          <w:rFonts w:ascii="Arial" w:hAnsi="Arial" w:cs="Arial"/>
          <w:sz w:val="18"/>
          <w:szCs w:val="16"/>
        </w:rPr>
        <w:t>Fecha_Solicitud</w:t>
      </w:r>
      <w:proofErr w:type="spellEnd"/>
      <w:r w:rsidR="00B9373C" w:rsidRPr="00B9373C">
        <w:rPr>
          <w:rFonts w:ascii="Arial" w:hAnsi="Arial" w:cs="Arial"/>
          <w:sz w:val="18"/>
          <w:szCs w:val="16"/>
        </w:rPr>
        <w:t xml:space="preserve"> 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       </w:t>
      </w:r>
      <w:r w:rsidRPr="00457856">
        <w:rPr>
          <w:rFonts w:ascii="Arial" w:hAnsi="Arial" w:cs="Arial"/>
          <w:bCs/>
          <w:sz w:val="18"/>
          <w:szCs w:val="18"/>
        </w:rPr>
        <w:t xml:space="preserve">Hora: </w:t>
      </w:r>
      <w:r w:rsidR="00B9373C" w:rsidRPr="00B9373C">
        <w:rPr>
          <w:rFonts w:ascii="Arial" w:hAnsi="Arial" w:cs="Arial"/>
          <w:bCs/>
          <w:sz w:val="18"/>
          <w:szCs w:val="18"/>
        </w:rPr>
        <w:t>{{Hora}}</w:t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Pr="00457856">
        <w:rPr>
          <w:rFonts w:ascii="Arial" w:hAnsi="Arial" w:cs="Arial"/>
          <w:bCs/>
          <w:sz w:val="18"/>
          <w:szCs w:val="18"/>
        </w:rPr>
        <w:t>Tipo de Servicio</w:t>
      </w:r>
      <w:r w:rsidR="00D1248B">
        <w:rPr>
          <w:rFonts w:ascii="Arial" w:hAnsi="Arial" w:cs="Arial"/>
          <w:bCs/>
          <w:sz w:val="18"/>
          <w:szCs w:val="18"/>
        </w:rPr>
        <w:t xml:space="preserve">: </w:t>
      </w:r>
      <w:r w:rsidR="00B9373C"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="00B9373C"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="00B9373C" w:rsidRPr="00B9373C">
        <w:rPr>
          <w:rFonts w:ascii="Arial" w:hAnsi="Arial" w:cs="Arial"/>
          <w:bCs/>
          <w:sz w:val="18"/>
          <w:szCs w:val="18"/>
        </w:rPr>
        <w:t>}}</w:t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227E54C2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 xml:space="preserve">Solicitante: </w:t>
      </w:r>
      <w:r w:rsidR="00D1248B">
        <w:rPr>
          <w:rFonts w:ascii="Arial" w:hAnsi="Arial" w:cs="Arial"/>
          <w:bCs/>
          <w:sz w:val="18"/>
          <w:szCs w:val="18"/>
        </w:rPr>
        <w:t>{{Solicitante}}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               C.I</w:t>
      </w:r>
      <w:r w:rsidR="00D1248B">
        <w:rPr>
          <w:rFonts w:ascii="Arial" w:hAnsi="Arial" w:cs="Arial"/>
          <w:bCs/>
          <w:sz w:val="18"/>
          <w:szCs w:val="18"/>
        </w:rPr>
        <w:t>: 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79E66CB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 xml:space="preserve">Nombre del Comercio o Empresa: 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EEC87FA" w14:textId="0C477865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 xml:space="preserve">Dirección: 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Direccion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45E3B865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Estado: {{Estado}}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Municipio</w:t>
      </w:r>
      <w:r>
        <w:rPr>
          <w:rFonts w:ascii="Arial" w:hAnsi="Arial" w:cs="Arial"/>
          <w:bCs/>
          <w:sz w:val="18"/>
          <w:szCs w:val="18"/>
        </w:rPr>
        <w:t>: 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Parroquia</w:t>
      </w:r>
      <w:r>
        <w:rPr>
          <w:rFonts w:ascii="Arial" w:hAnsi="Arial" w:cs="Arial"/>
          <w:bCs/>
          <w:sz w:val="18"/>
          <w:szCs w:val="18"/>
        </w:rPr>
        <w:t xml:space="preserve">: 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Número Telefónico</w:t>
      </w:r>
      <w:r>
        <w:rPr>
          <w:rFonts w:ascii="Arial" w:hAnsi="Arial" w:cs="Arial"/>
          <w:bCs/>
          <w:sz w:val="18"/>
          <w:szCs w:val="18"/>
        </w:rPr>
        <w:t>: {{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</w:p>
    <w:p w14:paraId="075DA66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D045CB">
        <w:rPr>
          <w:rFonts w:ascii="Arial" w:hAnsi="Arial" w:cs="Arial"/>
          <w:sz w:val="18"/>
          <w:szCs w:val="18"/>
          <w:lang w:val="es-MX"/>
        </w:rPr>
        <w:t>Fecha de Inspección: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Hora:</w:t>
      </w:r>
    </w:p>
    <w:sectPr w:rsidR="00632FB6" w:rsidSect="00287D1C">
      <w:headerReference w:type="default" r:id="rId8"/>
      <w:footerReference w:type="default" r:id="rId9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34F69B" w14:textId="77777777" w:rsidR="009D088C" w:rsidRDefault="009D088C" w:rsidP="001C4724">
      <w:r>
        <w:separator/>
      </w:r>
    </w:p>
  </w:endnote>
  <w:endnote w:type="continuationSeparator" w:id="0">
    <w:p w14:paraId="12BFE672" w14:textId="77777777" w:rsidR="009D088C" w:rsidRDefault="009D088C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E193E9" w14:textId="77777777" w:rsidR="009D088C" w:rsidRDefault="009D088C" w:rsidP="001C4724">
      <w:r>
        <w:separator/>
      </w:r>
    </w:p>
  </w:footnote>
  <w:footnote w:type="continuationSeparator" w:id="0">
    <w:p w14:paraId="71F981FB" w14:textId="77777777" w:rsidR="009D088C" w:rsidRDefault="009D088C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UOPGAAAA4gAAAA8AAABkcnMvZG93bnJldi54bWxET89rwjAUvg/2P4Q32GVoYillVqPocLCL&#10;B7sddnw2z6aseSlNpt1/vwiCx4/v93I9uk6caQitZw2zqQJBXHvTcqPh6/N98goiRGSDnWfS8EcB&#10;1qvHhyWWxl/4QOcqNiKFcChRg42xL6UMtSWHYep74sSd/OAwJjg00gx4SeGuk5lShXTYcmqw2NOb&#10;pfqn+nUaXr73h8p0uZ3vcJeFzXGrinar9fPTuFmAiDTGu/jm/jBpviry+azIM7heShjk6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1Q48YAAADiAAAADwAAAAAAAAAAAAAA&#10;AACfAgAAZHJzL2Rvd25yZXYueG1sUEsFBgAAAAAEAAQA9wAAAJID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3qePDAAAA2gAAAA8AAABkcnMvZG93bnJldi54bWxEj92KwjAUhO8F3yEcwTtNFRGppkX8gQUv&#10;ZN19gENz+qPNSdtktfr0ZmFhL4eZ+YbZpL2pxZ06V1lWMJtGIIgzqysuFHx/HScrEM4ja6wtk4In&#10;OUiT4WCDsbYP/qT7xRciQNjFqKD0vomldFlJBt3UNsTBy21n0AfZFVJ3+AhwU8t5FC2lwYrDQokN&#10;7UrKbpcfo+BcLU/565DlbVtEq+dxce2x3Ss1HvXbNQhPvf8P/7U/tII5/F4JN0A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ep48MAAADaAAAADwAAAAAAAAAAAAAAAACf&#10;AgAAZHJzL2Rvd25yZXYueG1sUEsFBgAAAAAEAAQA9wAAAI8D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myXLAAAA4gAAAA8AAABkcnMvZG93bnJldi54bWxEj8FKw0AQhu+C77CM4M3uRprSxm5LEUQP&#10;ijRKobchOyap2dmQXdP49s5B6HH45/9mvvV28p0aaYhtYAvZzIAiroJrubbw+fF0twQVE7LDLjBZ&#10;+KUI28311RoLF868p7FMtRIIxwItNCn1hdaxashjnIWeWLKvMHhMMg61dgOeBe47fW/MQntsWS40&#10;2NNjQ9V3+ePljfnucKzGvHz2b6uFM/uTe389WXt7M+0eQCWa0mX5v/3iLOQmm2fLVS4SoiQc0Js/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boZslywAAAOIAAAAPAAAAAAAA&#10;AAAAAAAAAJ8CAABkcnMvZG93bnJldi54bWxQSwUGAAAAAAQABAD3AAAAlwMA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Md3DAAAA2gAAAA8AAABkcnMvZG93bnJldi54bWxEj09rwkAUxO+FfoflCV6kbhQqJboGa2vw&#10;JJjW+yP7mj/Nvg3ZjUm/vSsIPQ4z8xtmk4ymEVfqXGVZwWIegSDOra64UPD9dXh5A+E8ssbGMin4&#10;IwfJ9vlpg7G2A5/pmvlCBAi7GBWU3rexlC4vyaCb25Y4eD+2M+iD7AqpOxwC3DRyGUUrabDisFBi&#10;S/uS8t+sNwrS1Fyyj8/32aomW2N/Sut6WCo1nYy7NQhPo/8PP9pHreAV7lfC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8x3cMAAADaAAAADwAAAAAAAAAAAAAAAACf&#10;AgAAZHJzL2Rvd25yZXYueG1sUEsFBgAAAAAEAAQA9wAAAI8D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5ni/AAAA2wAAAA8AAABkcnMvZG93bnJldi54bWxET02LwjAQvS/4H8II3tZUEZXaKLKs6HV1&#10;WfA2NGNbmkxqE2v99xtB8DaP9znZprdGdNT6yrGCyTgBQZw7XXGh4Pe0+1yC8AFZo3FMCh7kYbMe&#10;fGSYanfnH+qOoRAxhH2KCsoQmlRKn5dk0Y9dQxy5i2sthgjbQuoW7zHcGjlNkrm0WHFsKLGhr5Ly&#10;+nizCmr+mxXJZX8OHZ2+jbzNF0ZelRoN++0KRKA+vMUv90HH+VN4/hIPkO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uZ4vwAAANsAAAAPAAAAAAAAAAAAAAAAAJ8CAABk&#10;cnMvZG93bnJldi54bWxQSwUGAAAAAAQABAD3AAAAiwMAAAAA&#10;">
                <v:imagedata r:id="rId10" o:title="banderola tachira (1)"/>
                <v:path arrowok="t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705344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92A36"/>
    <w:rsid w:val="0049564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B0718"/>
    <w:rsid w:val="00BB17A3"/>
    <w:rsid w:val="00BB25EC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7DA4A-3047-4609-B0D5-CB3FBCC4A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15</TotalTime>
  <Pages>1</Pages>
  <Words>436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3</cp:revision>
  <cp:lastPrinted>2025-01-13T13:54:00Z</cp:lastPrinted>
  <dcterms:created xsi:type="dcterms:W3CDTF">2025-02-05T19:32:00Z</dcterms:created>
  <dcterms:modified xsi:type="dcterms:W3CDTF">2025-02-05T19:48:00Z</dcterms:modified>
</cp:coreProperties>
</file>