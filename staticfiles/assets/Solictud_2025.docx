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AA046F" w14:textId="33D30261" w:rsidR="006502D1" w:rsidRPr="00A00548" w:rsidRDefault="000804F1" w:rsidP="00751C41">
      <w:pPr>
        <w:rPr>
          <w:rFonts w:asciiTheme="minorHAnsi" w:hAnsiTheme="minorHAnsi" w:cstheme="minorHAnsi"/>
          <w:sz w:val="20"/>
          <w:szCs w:val="20"/>
          <w:lang w:val="es-ES"/>
        </w:rPr>
      </w:pPr>
      <w:r>
        <w:rPr>
          <w:lang w:val="es-ES"/>
        </w:rPr>
        <w:t xml:space="preserve"> </w:t>
      </w:r>
    </w:p>
    <w:p w14:paraId="525A2044" w14:textId="34A87D13" w:rsidR="00A00548" w:rsidRPr="00FE6456" w:rsidRDefault="00A00548" w:rsidP="00A00548">
      <w:pPr>
        <w:pStyle w:val="Puesto"/>
        <w:rPr>
          <w:color w:val="F2DBDB" w:themeColor="accent2" w:themeTint="33"/>
          <w:sz w:val="18"/>
          <w:szCs w:val="18"/>
        </w:rPr>
      </w:pPr>
      <w:r w:rsidRPr="00D045CB">
        <w:rPr>
          <w:sz w:val="18"/>
          <w:szCs w:val="18"/>
        </w:rPr>
        <w:t>SOLICITUD DE CERTIFICADO DE CONFORMIDAD DE US</w:t>
      </w:r>
      <w:r w:rsidR="00457856">
        <w:rPr>
          <w:sz w:val="18"/>
          <w:szCs w:val="18"/>
        </w:rPr>
        <w:t>O</w:t>
      </w:r>
    </w:p>
    <w:tbl>
      <w:tblPr>
        <w:tblStyle w:val="TableNormal"/>
        <w:tblpPr w:leftFromText="141" w:rightFromText="141" w:vertAnchor="text" w:horzAnchor="margin" w:tblpXSpec="center" w:tblpY="144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493"/>
      </w:tblGrid>
      <w:tr w:rsidR="00FE6456" w:rsidRPr="00FE6456" w14:paraId="1ACA51F4" w14:textId="77777777" w:rsidTr="00FE6456">
        <w:trPr>
          <w:trHeight w:val="248"/>
        </w:trPr>
        <w:tc>
          <w:tcPr>
            <w:tcW w:w="9493" w:type="dxa"/>
            <w:shd w:val="clear" w:color="auto" w:fill="DAEEF3" w:themeFill="accent5" w:themeFillTint="33"/>
          </w:tcPr>
          <w:p w14:paraId="5514D208" w14:textId="77777777" w:rsidR="00FE6456" w:rsidRPr="00FE6456" w:rsidRDefault="00FE6456" w:rsidP="00FE6456">
            <w:pPr>
              <w:pStyle w:val="TableParagraph"/>
              <w:ind w:left="107"/>
              <w:rPr>
                <w:rFonts w:asciiTheme="minorHAnsi" w:hAnsiTheme="minorHAnsi" w:cstheme="minorHAnsi"/>
                <w:b/>
                <w:color w:val="F2DBDB" w:themeColor="accent2" w:themeTint="33"/>
                <w:sz w:val="16"/>
                <w:szCs w:val="16"/>
              </w:rPr>
            </w:pPr>
            <w:r w:rsidRPr="00FE6456">
              <w:rPr>
                <w:rFonts w:asciiTheme="minorHAnsi" w:hAnsiTheme="minorHAnsi" w:cstheme="minorHAnsi"/>
                <w:b/>
                <w:sz w:val="16"/>
                <w:szCs w:val="16"/>
              </w:rPr>
              <w:t>DATOS DE SOLCITUD</w:t>
            </w:r>
          </w:p>
        </w:tc>
      </w:tr>
      <w:tr w:rsidR="00FE6456" w:rsidRPr="00EC2F66" w14:paraId="712745A6" w14:textId="77777777" w:rsidTr="00FE6456">
        <w:trPr>
          <w:trHeight w:val="1916"/>
        </w:trPr>
        <w:tc>
          <w:tcPr>
            <w:tcW w:w="9493" w:type="dxa"/>
          </w:tcPr>
          <w:p w14:paraId="5EB6B755" w14:textId="77777777" w:rsidR="00FE6456" w:rsidRPr="009F5B87" w:rsidRDefault="00FE6456" w:rsidP="00FE6456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BF33CC3" w14:textId="0494CAFE" w:rsidR="005C0ECE" w:rsidRDefault="00FE6456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ID d</w:t>
            </w:r>
            <w:r w:rsidRPr="00946576">
              <w:rPr>
                <w:rFonts w:ascii="Arial" w:hAnsi="Arial" w:cs="Arial"/>
                <w:sz w:val="16"/>
                <w:szCs w:val="16"/>
              </w:rPr>
              <w:t>e</w:t>
            </w:r>
            <w:r>
              <w:rPr>
                <w:rFonts w:ascii="Arial" w:hAnsi="Arial" w:cs="Arial"/>
                <w:sz w:val="16"/>
                <w:szCs w:val="16"/>
              </w:rPr>
              <w:t>l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Comercio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: </w:t>
            </w:r>
            <w:r w:rsidR="005C0ECE" w:rsidRPr="005C0ECE">
              <w:rPr>
                <w:rFonts w:ascii="Arial" w:hAnsi="Arial" w:cs="Arial"/>
                <w:sz w:val="16"/>
              </w:rPr>
              <w:t xml:space="preserve">{{ </w:t>
            </w:r>
            <w:proofErr w:type="spellStart"/>
            <w:r w:rsidR="005C0ECE" w:rsidRPr="005C0ECE">
              <w:rPr>
                <w:rFonts w:ascii="Arial" w:hAnsi="Arial" w:cs="Arial"/>
                <w:sz w:val="16"/>
              </w:rPr>
              <w:t>ID_Comercio</w:t>
            </w:r>
            <w:proofErr w:type="spellEnd"/>
            <w:r w:rsidR="005C0ECE" w:rsidRPr="005C0ECE">
              <w:rPr>
                <w:rFonts w:ascii="Arial" w:hAnsi="Arial" w:cs="Arial"/>
                <w:sz w:val="16"/>
              </w:rPr>
              <w:t xml:space="preserve"> }}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    </w:t>
            </w:r>
            <w:r w:rsidRPr="00946576">
              <w:rPr>
                <w:rFonts w:ascii="Arial" w:hAnsi="Arial" w:cs="Arial"/>
                <w:sz w:val="16"/>
                <w:szCs w:val="16"/>
              </w:rPr>
              <w:t>Fecha Solicitud</w:t>
            </w:r>
            <w:r w:rsidR="005C0ECE">
              <w:rPr>
                <w:rFonts w:ascii="Arial" w:hAnsi="Arial" w:cs="Arial"/>
                <w:sz w:val="16"/>
                <w:szCs w:val="16"/>
              </w:rPr>
              <w:t>: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Fecha_Solicitud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}}     </w:t>
            </w:r>
            <w:r w:rsidRPr="00946576">
              <w:rPr>
                <w:rFonts w:ascii="Arial" w:hAnsi="Arial" w:cs="Arial"/>
                <w:sz w:val="16"/>
                <w:szCs w:val="16"/>
              </w:rPr>
              <w:t>Hora: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Hora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}}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</w:rPr>
              <w:t>Tipo de Servicio</w:t>
            </w:r>
            <w:r w:rsidR="005C0ECE">
              <w:rPr>
                <w:rFonts w:ascii="Arial" w:hAnsi="Arial" w:cs="Arial"/>
                <w:sz w:val="16"/>
                <w:szCs w:val="16"/>
              </w:rPr>
              <w:t>: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Tipo_Servicio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 </w:t>
            </w:r>
          </w:p>
          <w:p w14:paraId="3CF6B734" w14:textId="77777777" w:rsidR="00B9373C" w:rsidRDefault="00B9373C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</w:p>
          <w:p w14:paraId="103F185B" w14:textId="4ACB9090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946576">
              <w:rPr>
                <w:rFonts w:ascii="Arial" w:hAnsi="Arial" w:cs="Arial"/>
                <w:sz w:val="16"/>
                <w:szCs w:val="16"/>
              </w:rPr>
              <w:t>Solicitante: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Solicitante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}}       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       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                </w:t>
            </w:r>
            <w:r w:rsidRPr="00946576">
              <w:rPr>
                <w:rFonts w:ascii="Arial" w:hAnsi="Arial" w:cs="Arial"/>
                <w:sz w:val="16"/>
                <w:szCs w:val="16"/>
              </w:rPr>
              <w:t>C.I</w:t>
            </w:r>
            <w:r w:rsidR="005C0ECE">
              <w:rPr>
                <w:rFonts w:ascii="Arial" w:hAnsi="Arial" w:cs="Arial"/>
                <w:sz w:val="16"/>
                <w:szCs w:val="16"/>
              </w:rPr>
              <w:t>: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CI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946576">
              <w:rPr>
                <w:rFonts w:ascii="Arial" w:hAnsi="Arial" w:cs="Arial"/>
                <w:sz w:val="16"/>
                <w:szCs w:val="16"/>
              </w:rPr>
              <w:t>Tipo Representante</w:t>
            </w:r>
            <w:r w:rsidR="005C0ECE">
              <w:rPr>
                <w:rFonts w:ascii="Arial" w:hAnsi="Arial" w:cs="Arial"/>
                <w:sz w:val="16"/>
                <w:szCs w:val="16"/>
              </w:rPr>
              <w:t>: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Tipo_Representante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5F962204" w14:textId="5F849AB6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946576">
              <w:rPr>
                <w:rFonts w:ascii="Arial" w:hAnsi="Arial" w:cs="Arial"/>
                <w:sz w:val="16"/>
                <w:szCs w:val="16"/>
              </w:rPr>
              <w:t xml:space="preserve">Nombre del Comercio o Empresa: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</w:rPr>
              <w:t>Nombre_Comercio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}}</w:t>
            </w:r>
          </w:p>
          <w:p w14:paraId="1DA3CDD2" w14:textId="308BBFB8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</w:rPr>
              <w:t>Rif Empresarial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: 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</w:rPr>
              <w:t>Rif_Empresarial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>Rif Representante Legal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: 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Rif_Representante_Legal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}}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</w:p>
          <w:p w14:paraId="301BA704" w14:textId="3EF713A8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Dirección: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Direccion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}}</w:t>
            </w:r>
          </w:p>
          <w:p w14:paraId="2FE300FF" w14:textId="4BF9A5F1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>Estado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: {{ Estado }}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     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>Municipio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: {{ Municipio }}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>Parroquia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:{{ Parroquia }}  </w:t>
            </w:r>
          </w:p>
          <w:p w14:paraId="32AA077C" w14:textId="5B3C2A9E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Correo electrónico: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Correo_Electronico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   </w:t>
            </w:r>
            <w:r w:rsidR="00DB6CEE" w:rsidRPr="00946576">
              <w:rPr>
                <w:rFonts w:ascii="Arial" w:hAnsi="Arial" w:cs="Arial"/>
                <w:sz w:val="16"/>
                <w:szCs w:val="16"/>
                <w:lang w:val="es-MX"/>
              </w:rPr>
              <w:t>Número Telefónico del Comercio o Empresa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Telefono</w:t>
            </w:r>
            <w:proofErr w:type="spellEnd"/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</w:t>
            </w:r>
          </w:p>
          <w:p w14:paraId="3FEDF983" w14:textId="50638209" w:rsidR="00FE645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>Pago Tasa de servicio: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Pago_Tasa_Servicio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Método de Pago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Metodo_Pago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Referencia: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{{Referencia}}</w:t>
            </w:r>
          </w:p>
          <w:p w14:paraId="775E850C" w14:textId="77777777" w:rsidR="008129E1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90F64D" w14:textId="0B0BD974" w:rsidR="00FE645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>Encargado de Atención Y Recepción de Documentación: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Encargado_Atencion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2789EBC9" w14:textId="77777777" w:rsidR="008129E1" w:rsidRPr="00EC2F66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10FED" w:rsidRPr="00EC2F66" w14:paraId="29ED7CEC" w14:textId="77777777" w:rsidTr="00FE6456">
        <w:trPr>
          <w:trHeight w:val="1916"/>
        </w:trPr>
        <w:tc>
          <w:tcPr>
            <w:tcW w:w="9493" w:type="dxa"/>
          </w:tcPr>
          <w:p w14:paraId="2A8E2A24" w14:textId="77777777" w:rsidR="00753273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8E9AEFD" w14:textId="2B7109B5" w:rsidR="00110FED" w:rsidRDefault="00110FED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  <w:r w:rsidRPr="00D045CB"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  <w:t>ANEXAR A LA PRESENTE SOLICITUD:</w:t>
            </w:r>
          </w:p>
          <w:p w14:paraId="560AFE11" w14:textId="77777777" w:rsidR="00753273" w:rsidRPr="00D045CB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7EB1C97" w14:textId="77777777" w:rsidR="00110FED" w:rsidRPr="00BA178A" w:rsidRDefault="00110FED" w:rsidP="00110FED">
            <w:pPr>
              <w:spacing w:line="276" w:lineRule="auto"/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lang w:val="es-MX"/>
              </w:rPr>
            </w:pPr>
          </w:p>
          <w:p w14:paraId="41B4B049" w14:textId="55C6B284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Carpeta Marrón con gancho Oficio rotulada</w:t>
            </w:r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- (</w:t>
            </w:r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>{{Status}}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)</w:t>
            </w:r>
          </w:p>
          <w:p w14:paraId="4BDBBBC8" w14:textId="12EAD3A9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 la cédula de identidad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-</w:t>
            </w:r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(</w:t>
            </w:r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>{{Status}}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)</w:t>
            </w:r>
          </w:p>
          <w:p w14:paraId="47BFCAA3" w14:textId="0F232AD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RIF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({{Status}})</w:t>
            </w:r>
          </w:p>
          <w:p w14:paraId="23CDA708" w14:textId="6ED24A0A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RIF comercio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– ({{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Status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}})</w:t>
            </w:r>
          </w:p>
          <w:p w14:paraId="238DB340" w14:textId="5EABABFA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permiso anterior. (en caso de RENOVACION)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– ({{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Status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}})</w:t>
            </w:r>
          </w:p>
          <w:p w14:paraId="0E2273D2" w14:textId="5849ACB1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Registro de Comercio.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– ({{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Status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}})</w:t>
            </w:r>
          </w:p>
          <w:p w14:paraId="5AC20366" w14:textId="1ACB7E4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Documento de propiedad o Arrendamiento Local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– ({{Status}})</w:t>
            </w:r>
          </w:p>
          <w:p w14:paraId="60093E2A" w14:textId="0BB822F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de la cedula catastral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– ({{Status}})</w:t>
            </w:r>
          </w:p>
          <w:p w14:paraId="5DA2B07D" w14:textId="6361E8BD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Carta de Autorización (en caso de no ser Propietario)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– ({{Status}})</w:t>
            </w:r>
          </w:p>
          <w:p w14:paraId="4559A671" w14:textId="004AE714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Plano de uso </w:t>
            </w:r>
            <w:proofErr w:type="spellStart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Bomberil</w:t>
            </w:r>
            <w:proofErr w:type="spellEnd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 y distribución interna del local (áreas). Especificando sistemas de detección y extinción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– ({{Status}})</w:t>
            </w: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</w:p>
          <w:p w14:paraId="1B5320A2" w14:textId="4B0776D6" w:rsidR="00110FED" w:rsidRPr="00BA178A" w:rsidRDefault="008129E1" w:rsidP="00110FED">
            <w:pPr>
              <w:pStyle w:val="Prrafodelista"/>
              <w:numPr>
                <w:ilvl w:val="0"/>
                <w:numId w:val="16"/>
              </w:num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110FED"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Efectuar cancelación de taza por servicio. (inspección) mediante depósito o transferencia. </w:t>
            </w:r>
          </w:p>
          <w:p w14:paraId="5F17A9B0" w14:textId="77777777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Banco 100%,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Cuenta Corriente: 0156-0015-2800-0008-6934.A nombre del Cuerpo de Bomberos</w:t>
            </w:r>
          </w:p>
          <w:p w14:paraId="29D59FAD" w14:textId="77777777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 xml:space="preserve"> RIF: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G- 20000654-4</w:t>
            </w:r>
          </w:p>
          <w:p w14:paraId="035B886B" w14:textId="193A439C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veinte (20) hojas tamaño </w:t>
            </w:r>
            <w:r w:rsidR="000F0A93">
              <w:rPr>
                <w:rFonts w:ascii="Arial" w:hAnsi="Arial" w:cs="Arial"/>
                <w:sz w:val="16"/>
                <w:szCs w:val="16"/>
                <w:lang w:val="es-MX"/>
              </w:rPr>
              <w:t>Oficio</w:t>
            </w: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.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– ({{Status}})</w:t>
            </w:r>
          </w:p>
          <w:p w14:paraId="698D18CE" w14:textId="252CB682" w:rsidR="00110FED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Dos (2) Copias de la transferencia realizada.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– ({{Status}})</w:t>
            </w:r>
            <w:bookmarkStart w:id="0" w:name="_GoBack"/>
            <w:bookmarkEnd w:id="0"/>
          </w:p>
          <w:p w14:paraId="034A4BFD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63301742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0F9597A8" w14:textId="06CD6193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             </w:t>
            </w:r>
            <w:r w:rsidRPr="00D045CB"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Inspector </w:t>
            </w: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>Asignado</w:t>
            </w:r>
          </w:p>
          <w:p w14:paraId="7086941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92DB368" w14:textId="796FBEF1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    </w:t>
            </w:r>
            <w:r w:rsidRPr="00D045CB">
              <w:rPr>
                <w:rFonts w:ascii="Arial" w:hAnsi="Arial" w:cs="Arial"/>
                <w:sz w:val="18"/>
                <w:szCs w:val="18"/>
                <w:lang w:val="es-MX"/>
              </w:rPr>
              <w:t>Fecha de Inspección: _____ / _____ / ____</w:t>
            </w: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Hora:</w:t>
            </w:r>
          </w:p>
          <w:p w14:paraId="7DDE6DB4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446566D8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02DC6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2221A027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</w:p>
          <w:p w14:paraId="37A0ABD9" w14:textId="77777777" w:rsidR="00110FED" w:rsidRPr="009F5B87" w:rsidRDefault="00110FED" w:rsidP="008129E1">
            <w:pPr>
              <w:spacing w:line="276" w:lineRule="auto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0B20B69B" w14:textId="77777777" w:rsidR="009372DD" w:rsidRDefault="009372DD" w:rsidP="00A00548">
      <w:pPr>
        <w:pStyle w:val="Puesto"/>
        <w:rPr>
          <w:sz w:val="18"/>
          <w:szCs w:val="18"/>
        </w:rPr>
      </w:pPr>
    </w:p>
    <w:p w14:paraId="3B1B0222" w14:textId="109AFC2F" w:rsidR="00457856" w:rsidRDefault="00457856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3B129432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7D2CCF15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64C4B91C" w14:textId="37D65918" w:rsidR="00886705" w:rsidRPr="00FA2D6B" w:rsidRDefault="00FA2D6B" w:rsidP="00FA2D6B">
      <w:pPr>
        <w:pStyle w:val="Prrafodelista"/>
        <w:numPr>
          <w:ilvl w:val="0"/>
          <w:numId w:val="19"/>
        </w:numPr>
        <w:ind w:left="-1341" w:right="-1510"/>
        <w:rPr>
          <w:rFonts w:ascii="Arial" w:hAnsi="Arial" w:cs="Arial"/>
          <w:b/>
          <w:i/>
          <w:iCs/>
          <w:sz w:val="28"/>
          <w:szCs w:val="28"/>
        </w:rPr>
      </w:pPr>
      <w:r>
        <w:rPr>
          <w:rFonts w:ascii="Arial" w:hAnsi="Arial" w:cs="Arial"/>
          <w:b/>
          <w:i/>
          <w:iCs/>
          <w:sz w:val="28"/>
          <w:szCs w:val="28"/>
        </w:rPr>
        <w:t xml:space="preserve">- - - - - - - - - - - - - - - - - - - - - - - - - - - - - - - - - - - - - - - - - - - - - - - - - - - - - - - - - - - - - - - - - - - </w:t>
      </w:r>
    </w:p>
    <w:p w14:paraId="71112706" w14:textId="77777777" w:rsidR="00457856" w:rsidRDefault="00457856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1A0A442B" w14:textId="77777777" w:rsidR="002D2442" w:rsidRDefault="002D2442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64F4EF21" w14:textId="14806E29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457856">
        <w:rPr>
          <w:rFonts w:ascii="Arial" w:hAnsi="Arial" w:cs="Arial"/>
          <w:bCs/>
          <w:sz w:val="18"/>
          <w:szCs w:val="18"/>
        </w:rPr>
        <w:t>ID del Comercio</w:t>
      </w:r>
      <w:r w:rsidR="00B9373C">
        <w:rPr>
          <w:rFonts w:ascii="Arial" w:hAnsi="Arial" w:cs="Arial"/>
          <w:bCs/>
          <w:sz w:val="18"/>
          <w:szCs w:val="18"/>
        </w:rPr>
        <w:t xml:space="preserve">: </w:t>
      </w:r>
      <w:r w:rsidR="00B9373C" w:rsidRPr="00B9373C">
        <w:rPr>
          <w:rFonts w:ascii="Arial" w:hAnsi="Arial" w:cs="Arial"/>
          <w:sz w:val="18"/>
        </w:rPr>
        <w:t>{</w:t>
      </w:r>
      <w:proofErr w:type="gramStart"/>
      <w:r w:rsidR="00B9373C" w:rsidRPr="00B9373C">
        <w:rPr>
          <w:rFonts w:ascii="Arial" w:hAnsi="Arial" w:cs="Arial"/>
          <w:sz w:val="18"/>
        </w:rPr>
        <w:t xml:space="preserve">{ </w:t>
      </w:r>
      <w:proofErr w:type="spellStart"/>
      <w:r w:rsidR="00B9373C" w:rsidRPr="00B9373C">
        <w:rPr>
          <w:rFonts w:ascii="Arial" w:hAnsi="Arial" w:cs="Arial"/>
          <w:sz w:val="18"/>
        </w:rPr>
        <w:t>ID</w:t>
      </w:r>
      <w:proofErr w:type="gramEnd"/>
      <w:r w:rsidR="00B9373C" w:rsidRPr="00B9373C">
        <w:rPr>
          <w:rFonts w:ascii="Arial" w:hAnsi="Arial" w:cs="Arial"/>
          <w:sz w:val="18"/>
        </w:rPr>
        <w:t>_Comercio</w:t>
      </w:r>
      <w:proofErr w:type="spellEnd"/>
      <w:r w:rsidR="00B9373C" w:rsidRPr="00B9373C">
        <w:rPr>
          <w:rFonts w:ascii="Arial" w:hAnsi="Arial" w:cs="Arial"/>
          <w:sz w:val="18"/>
        </w:rPr>
        <w:t xml:space="preserve"> }}</w:t>
      </w:r>
      <w:r w:rsidR="00B9373C">
        <w:rPr>
          <w:rFonts w:ascii="Arial" w:hAnsi="Arial" w:cs="Arial"/>
          <w:sz w:val="16"/>
          <w:szCs w:val="16"/>
        </w:rPr>
        <w:t xml:space="preserve"> </w:t>
      </w:r>
      <w:r w:rsidR="00B9373C">
        <w:rPr>
          <w:rFonts w:ascii="Arial" w:hAnsi="Arial" w:cs="Arial"/>
          <w:bCs/>
          <w:sz w:val="18"/>
          <w:szCs w:val="18"/>
        </w:rPr>
        <w:t xml:space="preserve">  </w:t>
      </w:r>
      <w:r w:rsidRPr="00457856">
        <w:rPr>
          <w:rFonts w:ascii="Arial" w:hAnsi="Arial" w:cs="Arial"/>
          <w:bCs/>
          <w:sz w:val="18"/>
          <w:szCs w:val="18"/>
        </w:rPr>
        <w:t xml:space="preserve">       Fecha Solicitud</w:t>
      </w:r>
      <w:r w:rsidR="00B9373C">
        <w:rPr>
          <w:rFonts w:ascii="Arial" w:hAnsi="Arial" w:cs="Arial"/>
          <w:bCs/>
          <w:sz w:val="18"/>
          <w:szCs w:val="18"/>
        </w:rPr>
        <w:t xml:space="preserve">: </w:t>
      </w:r>
      <w:r w:rsidR="00B9373C" w:rsidRPr="00B9373C">
        <w:rPr>
          <w:rFonts w:ascii="Arial" w:hAnsi="Arial" w:cs="Arial"/>
          <w:sz w:val="18"/>
          <w:szCs w:val="16"/>
        </w:rPr>
        <w:t xml:space="preserve">{{ </w:t>
      </w:r>
      <w:proofErr w:type="spellStart"/>
      <w:r w:rsidR="00B9373C" w:rsidRPr="00B9373C">
        <w:rPr>
          <w:rFonts w:ascii="Arial" w:hAnsi="Arial" w:cs="Arial"/>
          <w:sz w:val="18"/>
          <w:szCs w:val="16"/>
        </w:rPr>
        <w:t>Fecha_Solicitud</w:t>
      </w:r>
      <w:proofErr w:type="spellEnd"/>
      <w:r w:rsidR="00B9373C" w:rsidRPr="00B9373C">
        <w:rPr>
          <w:rFonts w:ascii="Arial" w:hAnsi="Arial" w:cs="Arial"/>
          <w:sz w:val="18"/>
          <w:szCs w:val="16"/>
        </w:rPr>
        <w:t xml:space="preserve"> }}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B9373C">
        <w:rPr>
          <w:rFonts w:ascii="Arial" w:hAnsi="Arial" w:cs="Arial"/>
          <w:bCs/>
          <w:sz w:val="18"/>
          <w:szCs w:val="18"/>
        </w:rPr>
        <w:t xml:space="preserve">         </w:t>
      </w:r>
      <w:r w:rsidRPr="00457856">
        <w:rPr>
          <w:rFonts w:ascii="Arial" w:hAnsi="Arial" w:cs="Arial"/>
          <w:bCs/>
          <w:sz w:val="18"/>
          <w:szCs w:val="18"/>
        </w:rPr>
        <w:t xml:space="preserve">Hora: </w:t>
      </w:r>
      <w:r w:rsidR="00B9373C" w:rsidRPr="00B9373C">
        <w:rPr>
          <w:rFonts w:ascii="Arial" w:hAnsi="Arial" w:cs="Arial"/>
          <w:bCs/>
          <w:sz w:val="18"/>
          <w:szCs w:val="18"/>
        </w:rPr>
        <w:t>{{Hora}}</w:t>
      </w:r>
      <w:r w:rsidR="00D1248B">
        <w:rPr>
          <w:rFonts w:ascii="Arial" w:hAnsi="Arial" w:cs="Arial"/>
          <w:bCs/>
          <w:sz w:val="16"/>
          <w:szCs w:val="18"/>
        </w:rPr>
        <w:t xml:space="preserve">       </w:t>
      </w:r>
      <w:r w:rsidR="00DB6CEE">
        <w:rPr>
          <w:rFonts w:ascii="Arial" w:hAnsi="Arial" w:cs="Arial"/>
          <w:bCs/>
          <w:sz w:val="16"/>
          <w:szCs w:val="18"/>
        </w:rPr>
        <w:t xml:space="preserve">       </w:t>
      </w:r>
      <w:r w:rsidRPr="00457856">
        <w:rPr>
          <w:rFonts w:ascii="Arial" w:hAnsi="Arial" w:cs="Arial"/>
          <w:bCs/>
          <w:sz w:val="18"/>
          <w:szCs w:val="18"/>
        </w:rPr>
        <w:t>Tipo de Servicio</w:t>
      </w:r>
      <w:r w:rsidR="00D1248B">
        <w:rPr>
          <w:rFonts w:ascii="Arial" w:hAnsi="Arial" w:cs="Arial"/>
          <w:bCs/>
          <w:sz w:val="18"/>
          <w:szCs w:val="18"/>
        </w:rPr>
        <w:t xml:space="preserve">: </w:t>
      </w:r>
      <w:r w:rsidR="00B9373C" w:rsidRPr="00B9373C">
        <w:rPr>
          <w:rFonts w:ascii="Arial" w:hAnsi="Arial" w:cs="Arial"/>
          <w:bCs/>
          <w:sz w:val="18"/>
          <w:szCs w:val="18"/>
        </w:rPr>
        <w:t>{{</w:t>
      </w:r>
      <w:proofErr w:type="spellStart"/>
      <w:r w:rsidR="00B9373C" w:rsidRPr="00B9373C">
        <w:rPr>
          <w:rFonts w:ascii="Arial" w:hAnsi="Arial" w:cs="Arial"/>
          <w:bCs/>
          <w:sz w:val="18"/>
          <w:szCs w:val="18"/>
        </w:rPr>
        <w:t>Tipo_Servicio</w:t>
      </w:r>
      <w:proofErr w:type="spellEnd"/>
      <w:r w:rsidR="00B9373C" w:rsidRPr="00B9373C">
        <w:rPr>
          <w:rFonts w:ascii="Arial" w:hAnsi="Arial" w:cs="Arial"/>
          <w:bCs/>
          <w:sz w:val="18"/>
          <w:szCs w:val="18"/>
        </w:rPr>
        <w:t>}}</w:t>
      </w:r>
      <w:r w:rsidRPr="00B9373C">
        <w:rPr>
          <w:rFonts w:ascii="Arial" w:hAnsi="Arial" w:cs="Arial"/>
          <w:bCs/>
          <w:sz w:val="18"/>
          <w:szCs w:val="18"/>
        </w:rPr>
        <w:t xml:space="preserve"> </w:t>
      </w:r>
      <w:r w:rsidRPr="00B9373C">
        <w:rPr>
          <w:rFonts w:ascii="Arial" w:hAnsi="Arial" w:cs="Arial"/>
          <w:bCs/>
          <w:sz w:val="16"/>
          <w:szCs w:val="18"/>
        </w:rPr>
        <w:t xml:space="preserve">                                </w:t>
      </w:r>
    </w:p>
    <w:p w14:paraId="2386ADF7" w14:textId="2F16AD1D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457856">
        <w:rPr>
          <w:rFonts w:ascii="Arial" w:hAnsi="Arial" w:cs="Arial"/>
          <w:bCs/>
          <w:sz w:val="18"/>
          <w:szCs w:val="18"/>
        </w:rPr>
        <w:t xml:space="preserve">Solicitante: </w:t>
      </w:r>
      <w:r w:rsidR="00D1248B">
        <w:rPr>
          <w:rFonts w:ascii="Arial" w:hAnsi="Arial" w:cs="Arial"/>
          <w:bCs/>
          <w:sz w:val="18"/>
          <w:szCs w:val="18"/>
        </w:rPr>
        <w:t>{{Solicitante}}</w:t>
      </w:r>
      <w:r w:rsidRPr="00457856">
        <w:rPr>
          <w:rFonts w:ascii="Arial" w:hAnsi="Arial" w:cs="Arial"/>
          <w:bCs/>
          <w:sz w:val="18"/>
          <w:szCs w:val="18"/>
        </w:rPr>
        <w:t xml:space="preserve">        </w:t>
      </w:r>
      <w:r w:rsidR="00D1248B">
        <w:rPr>
          <w:rFonts w:ascii="Arial" w:hAnsi="Arial" w:cs="Arial"/>
          <w:bCs/>
          <w:sz w:val="18"/>
          <w:szCs w:val="18"/>
        </w:rPr>
        <w:t xml:space="preserve">               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          </w:t>
      </w:r>
      <w:r w:rsidRPr="00457856">
        <w:rPr>
          <w:rFonts w:ascii="Arial" w:hAnsi="Arial" w:cs="Arial"/>
          <w:bCs/>
          <w:sz w:val="18"/>
          <w:szCs w:val="18"/>
        </w:rPr>
        <w:t>C.I</w:t>
      </w:r>
      <w:r w:rsidR="00D1248B">
        <w:rPr>
          <w:rFonts w:ascii="Arial" w:hAnsi="Arial" w:cs="Arial"/>
          <w:bCs/>
          <w:sz w:val="18"/>
          <w:szCs w:val="18"/>
        </w:rPr>
        <w:t>: {{CI}}</w:t>
      </w:r>
      <w:r w:rsidRPr="00457856">
        <w:rPr>
          <w:rFonts w:ascii="Arial" w:hAnsi="Arial" w:cs="Arial"/>
          <w:bCs/>
          <w:sz w:val="18"/>
          <w:szCs w:val="18"/>
        </w:rPr>
        <w:t xml:space="preserve">                                    </w:t>
      </w:r>
      <w:r>
        <w:rPr>
          <w:rFonts w:ascii="Arial" w:hAnsi="Arial" w:cs="Arial"/>
          <w:bCs/>
          <w:sz w:val="18"/>
          <w:szCs w:val="18"/>
        </w:rPr>
        <w:t xml:space="preserve">                                          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</w:p>
    <w:p w14:paraId="00CCAE08" w14:textId="79E66CB0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457856">
        <w:rPr>
          <w:rFonts w:ascii="Arial" w:hAnsi="Arial" w:cs="Arial"/>
          <w:bCs/>
          <w:sz w:val="18"/>
          <w:szCs w:val="18"/>
        </w:rPr>
        <w:t xml:space="preserve">Nombre del Comercio o Empresa: </w:t>
      </w:r>
      <w:r w:rsidR="00D1248B">
        <w:rPr>
          <w:rFonts w:ascii="Arial" w:hAnsi="Arial" w:cs="Arial"/>
          <w:bCs/>
          <w:sz w:val="18"/>
          <w:szCs w:val="18"/>
        </w:rPr>
        <w:t>{{</w:t>
      </w:r>
      <w:proofErr w:type="spellStart"/>
      <w:r w:rsidR="00D1248B">
        <w:rPr>
          <w:rFonts w:ascii="Arial" w:hAnsi="Arial" w:cs="Arial"/>
          <w:bCs/>
          <w:sz w:val="18"/>
          <w:szCs w:val="18"/>
        </w:rPr>
        <w:t>Nombre_Comercio</w:t>
      </w:r>
      <w:proofErr w:type="spellEnd"/>
      <w:r w:rsidR="00D1248B">
        <w:rPr>
          <w:rFonts w:ascii="Arial" w:hAnsi="Arial" w:cs="Arial"/>
          <w:bCs/>
          <w:sz w:val="18"/>
          <w:szCs w:val="18"/>
        </w:rPr>
        <w:t>}}</w:t>
      </w:r>
    </w:p>
    <w:p w14:paraId="04671E34" w14:textId="43989E39" w:rsidR="00457856" w:rsidRDefault="00D1248B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>Estado: {{Estado}}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      </w:t>
      </w:r>
      <w:r w:rsidR="00457856">
        <w:rPr>
          <w:rFonts w:ascii="Arial" w:hAnsi="Arial" w:cs="Arial"/>
          <w:bCs/>
          <w:sz w:val="18"/>
          <w:szCs w:val="18"/>
        </w:rPr>
        <w:t xml:space="preserve">     </w:t>
      </w:r>
      <w:r w:rsidR="00720681">
        <w:rPr>
          <w:rFonts w:ascii="Arial" w:hAnsi="Arial" w:cs="Arial"/>
          <w:bCs/>
          <w:sz w:val="18"/>
          <w:szCs w:val="18"/>
        </w:rPr>
        <w:t xml:space="preserve">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              </w:t>
      </w:r>
      <w:r w:rsidR="00457856" w:rsidRPr="00457856">
        <w:rPr>
          <w:rFonts w:ascii="Arial" w:hAnsi="Arial" w:cs="Arial"/>
          <w:bCs/>
          <w:sz w:val="18"/>
          <w:szCs w:val="18"/>
        </w:rPr>
        <w:t>Municipio</w:t>
      </w:r>
      <w:r>
        <w:rPr>
          <w:rFonts w:ascii="Arial" w:hAnsi="Arial" w:cs="Arial"/>
          <w:bCs/>
          <w:sz w:val="18"/>
          <w:szCs w:val="18"/>
        </w:rPr>
        <w:t>: {{Municipio}}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</w:t>
      </w:r>
      <w:r w:rsidR="00457856">
        <w:rPr>
          <w:rFonts w:ascii="Arial" w:hAnsi="Arial" w:cs="Arial"/>
          <w:bCs/>
          <w:sz w:val="18"/>
          <w:szCs w:val="18"/>
        </w:rPr>
        <w:t xml:space="preserve">      </w:t>
      </w:r>
      <w:r w:rsidR="00720681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Parroquia</w:t>
      </w:r>
      <w:r>
        <w:rPr>
          <w:rFonts w:ascii="Arial" w:hAnsi="Arial" w:cs="Arial"/>
          <w:bCs/>
          <w:sz w:val="18"/>
          <w:szCs w:val="18"/>
        </w:rPr>
        <w:t xml:space="preserve">: {{Parroquia}}     </w:t>
      </w:r>
      <w:r w:rsidR="00720681">
        <w:rPr>
          <w:rFonts w:ascii="Arial" w:hAnsi="Arial" w:cs="Arial"/>
          <w:bCs/>
          <w:sz w:val="18"/>
          <w:szCs w:val="18"/>
        </w:rPr>
        <w:t xml:space="preserve">    </w:t>
      </w:r>
      <w:r>
        <w:rPr>
          <w:rFonts w:ascii="Arial" w:hAnsi="Arial" w:cs="Arial"/>
          <w:bCs/>
          <w:sz w:val="18"/>
          <w:szCs w:val="18"/>
        </w:rPr>
        <w:t xml:space="preserve">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</w:p>
    <w:p w14:paraId="00977C17" w14:textId="7A04F451" w:rsidR="00DB6CEE" w:rsidRPr="00457856" w:rsidRDefault="00DB6CEE" w:rsidP="00DB6C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457856">
        <w:rPr>
          <w:rFonts w:ascii="Arial" w:hAnsi="Arial" w:cs="Arial"/>
          <w:bCs/>
          <w:sz w:val="18"/>
          <w:szCs w:val="18"/>
        </w:rPr>
        <w:t xml:space="preserve">Dirección: </w:t>
      </w:r>
      <w:r>
        <w:rPr>
          <w:rFonts w:ascii="Arial" w:hAnsi="Arial" w:cs="Arial"/>
          <w:bCs/>
          <w:sz w:val="18"/>
          <w:szCs w:val="18"/>
        </w:rPr>
        <w:t>{{</w:t>
      </w:r>
      <w:proofErr w:type="spellStart"/>
      <w:r>
        <w:rPr>
          <w:rFonts w:ascii="Arial" w:hAnsi="Arial" w:cs="Arial"/>
          <w:bCs/>
          <w:sz w:val="18"/>
          <w:szCs w:val="18"/>
        </w:rPr>
        <w:t>Direccion</w:t>
      </w:r>
      <w:proofErr w:type="spellEnd"/>
      <w:r>
        <w:rPr>
          <w:rFonts w:ascii="Arial" w:hAnsi="Arial" w:cs="Arial"/>
          <w:bCs/>
          <w:sz w:val="18"/>
          <w:szCs w:val="18"/>
        </w:rPr>
        <w:t>}}</w:t>
      </w:r>
      <w:r>
        <w:rPr>
          <w:rFonts w:ascii="Arial" w:hAnsi="Arial" w:cs="Arial"/>
          <w:bCs/>
          <w:sz w:val="18"/>
          <w:szCs w:val="18"/>
        </w:rPr>
        <w:t xml:space="preserve">                  </w:t>
      </w:r>
      <w:r w:rsidRPr="00457856">
        <w:rPr>
          <w:rFonts w:ascii="Arial" w:hAnsi="Arial" w:cs="Arial"/>
          <w:bCs/>
          <w:sz w:val="18"/>
          <w:szCs w:val="18"/>
        </w:rPr>
        <w:t>Número Telefónico</w:t>
      </w:r>
      <w:r>
        <w:rPr>
          <w:rFonts w:ascii="Arial" w:hAnsi="Arial" w:cs="Arial"/>
          <w:bCs/>
          <w:sz w:val="18"/>
          <w:szCs w:val="18"/>
        </w:rPr>
        <w:t>: {{</w:t>
      </w:r>
      <w:proofErr w:type="spellStart"/>
      <w:r>
        <w:rPr>
          <w:rFonts w:ascii="Arial" w:hAnsi="Arial" w:cs="Arial"/>
          <w:bCs/>
          <w:sz w:val="18"/>
          <w:szCs w:val="18"/>
        </w:rPr>
        <w:t>Telefono</w:t>
      </w:r>
      <w:proofErr w:type="spellEnd"/>
      <w:r>
        <w:rPr>
          <w:rFonts w:ascii="Arial" w:hAnsi="Arial" w:cs="Arial"/>
          <w:bCs/>
          <w:sz w:val="18"/>
          <w:szCs w:val="18"/>
        </w:rPr>
        <w:t>}}</w:t>
      </w:r>
    </w:p>
    <w:p w14:paraId="075DA669" w14:textId="2EAADDCF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</w:p>
    <w:p w14:paraId="51D7C0CD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 w:rsidRPr="00D045CB">
        <w:rPr>
          <w:rFonts w:ascii="Arial" w:hAnsi="Arial" w:cs="Arial"/>
          <w:b/>
          <w:sz w:val="18"/>
          <w:szCs w:val="18"/>
          <w:lang w:val="es-MX"/>
        </w:rPr>
        <w:t xml:space="preserve">Inspector </w:t>
      </w:r>
      <w:r>
        <w:rPr>
          <w:rFonts w:ascii="Arial" w:hAnsi="Arial" w:cs="Arial"/>
          <w:b/>
          <w:sz w:val="18"/>
          <w:szCs w:val="18"/>
          <w:lang w:val="es-MX"/>
        </w:rPr>
        <w:t>Asignado</w:t>
      </w:r>
    </w:p>
    <w:p w14:paraId="5D0C46D9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</w:p>
    <w:p w14:paraId="3B06CC86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>
        <w:rPr>
          <w:rFonts w:ascii="Arial" w:hAnsi="Arial" w:cs="Arial"/>
          <w:sz w:val="18"/>
          <w:szCs w:val="18"/>
          <w:lang w:val="es-MX"/>
        </w:rPr>
        <w:t xml:space="preserve">            </w:t>
      </w:r>
      <w:r w:rsidRPr="00D045CB">
        <w:rPr>
          <w:rFonts w:ascii="Arial" w:hAnsi="Arial" w:cs="Arial"/>
          <w:sz w:val="18"/>
          <w:szCs w:val="18"/>
          <w:lang w:val="es-MX"/>
        </w:rPr>
        <w:t>Fecha de Inspección: _____ / _____ / ____</w:t>
      </w:r>
      <w:r>
        <w:rPr>
          <w:rFonts w:ascii="Arial" w:hAnsi="Arial" w:cs="Arial"/>
          <w:sz w:val="18"/>
          <w:szCs w:val="18"/>
          <w:lang w:val="es-MX"/>
        </w:rPr>
        <w:t xml:space="preserve">        Hora:</w:t>
      </w:r>
    </w:p>
    <w:sectPr w:rsidR="00632FB6" w:rsidSect="00287D1C">
      <w:headerReference w:type="default" r:id="rId8"/>
      <w:footerReference w:type="default" r:id="rId9"/>
      <w:pgSz w:w="12240" w:h="20160" w:code="5"/>
      <w:pgMar w:top="2098" w:right="1183" w:bottom="1134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5ACCD2" w14:textId="77777777" w:rsidR="00BA71E6" w:rsidRDefault="00BA71E6" w:rsidP="001C4724">
      <w:r>
        <w:separator/>
      </w:r>
    </w:p>
  </w:endnote>
  <w:endnote w:type="continuationSeparator" w:id="0">
    <w:p w14:paraId="54EA31E6" w14:textId="77777777" w:rsidR="00BA71E6" w:rsidRDefault="00BA71E6" w:rsidP="001C4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85C55" w14:textId="6C8043BB" w:rsidR="00EF3DDF" w:rsidRDefault="00B10BC0">
    <w:pPr>
      <w:pStyle w:val="Piedepgina"/>
    </w:pP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2B444EA" wp14:editId="16E76672">
              <wp:simplePos x="0" y="0"/>
              <wp:positionH relativeFrom="column">
                <wp:posOffset>1358265</wp:posOffset>
              </wp:positionH>
              <wp:positionV relativeFrom="paragraph">
                <wp:posOffset>-402590</wp:posOffset>
              </wp:positionV>
              <wp:extent cx="4838700" cy="1022985"/>
              <wp:effectExtent l="0" t="0" r="0" b="571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102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320F1293" w14:textId="113C6960" w:rsidR="00253141" w:rsidRP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1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06.95pt;margin-top:-31.7pt;width:381pt;height:80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320F1293" w14:textId="113C6960" w:rsidR="00253141" w:rsidRPr="00401493" w:rsidRDefault="00401493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2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BFD393" id="Cuadro de texto 4" o:spid="_x0000_s1036" type="#_x0000_t202" style="position:absolute;margin-left:52.5pt;margin-top:-12.2pt;width:78pt;height:24pt;z-index:2516561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B6EB0B" w14:textId="77777777" w:rsidR="00BA71E6" w:rsidRDefault="00BA71E6" w:rsidP="001C4724">
      <w:r>
        <w:separator/>
      </w:r>
    </w:p>
  </w:footnote>
  <w:footnote w:type="continuationSeparator" w:id="0">
    <w:p w14:paraId="65D004C2" w14:textId="77777777" w:rsidR="00BA71E6" w:rsidRDefault="00BA71E6" w:rsidP="001C47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EA3014" w14:textId="5A42B11A" w:rsidR="00EF3DDF" w:rsidRPr="00C31BAE" w:rsidRDefault="004D131E" w:rsidP="00C31BAE">
    <w:pPr>
      <w:rPr>
        <w:rFonts w:ascii="Arial" w:hAnsi="Arial" w:cs="Arial"/>
        <w:b/>
      </w:rPr>
    </w:pPr>
    <w:r>
      <w:rPr>
        <w:rFonts w:ascii="Arial" w:hAnsi="Arial" w:cs="Arial"/>
        <w:b/>
        <w:noProof/>
        <w:lang w:eastAsia="es-VE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7F7BC96" wp14:editId="69E7DCD4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F7BC96" id="Grupo 3" o:spid="_x0000_s1026" style="position:absolute;margin-left:-73.95pt;margin-top:-136.9pt;width:585.4pt;height:434.8pt;z-index:251703296;mso-height-relative:margin" coordorigin=",536" coordsize="74348,5612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">
              <v:group id="Grupo 10" o:spid="_x0000_s1027" style="position:absolute;top:15049;width:74348;height:12852" coordsize="74348,128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JOy8EA&#10;AADaAAAADwAAAGRycy9kb3ducmV2LnhtbERPTWsCMRC9C/0PYQq9SM0qpS2rUUQQ9rAXrQi9DZtx&#10;s7iZrElct/++EQRPw+N9zmI12Fb05EPjWMF0koEgrpxuuFZw+Nm+f4MIEVlj65gU/FGA1fJltMBc&#10;uxvvqN/HWqQQDjkqMDF2uZShMmQxTFxHnLiT8xZjgr6W2uMthdtWzrLsU1psODUY7GhjqDrvr1ZB&#10;fyw+9K430Y83ZZEV5/Ly9Vsq9fY6rOcgIg3xKX64C53mw/2V+5X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STsvBAAAA2gAAAA8AAAAAAAAAAAAAAAAAmAIAAGRycy9kb3du&#10;cmV2LnhtbFBLBQYAAAAABAAEAPUAAACGAw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dUOPGAAAA4gAAAA8AAABkcnMvZG93bnJldi54bWxET89rwjAUvg/2P4Q32GVoYillVqPocLCL&#10;B7sddnw2z6aseSlNpt1/vwiCx4/v93I9uk6caQitZw2zqQJBXHvTcqPh6/N98goiRGSDnWfS8EcB&#10;1qvHhyWWxl/4QOcqNiKFcChRg42xL6UMtSWHYep74sSd/OAwJjg00gx4SeGuk5lShXTYcmqw2NOb&#10;pfqn+nUaXr73h8p0uZ3vcJeFzXGrinar9fPTuFmAiDTGu/jm/jBpviry+azIM7heShjk6h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h1Q48YAAADiAAAADwAAAAAAAAAAAAAA&#10;AACfAgAAZHJzL2Rvd25yZXYueG1sUEsFBgAAAAAEAAQA9wAAAJIDAAAAAA==&#10;">
                    <v:imagedata r:id="rId6" o:title="logo mpprij" blacklevel="6554f"/>
                    <v:path arrowok="t"/>
                  </v:shape>
                  <v:shape id="0 Imagen" o:spid="_x0000_s1031" type="#_x0000_t75" style="position:absolute;left:8866;top:831;width:6096;height:4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3qePDAAAA2gAAAA8AAABkcnMvZG93bnJldi54bWxEj92KwjAUhO8F3yEcwTtNFRGppkX8gQUv&#10;ZN19gENz+qPNSdtktfr0ZmFhL4eZ+YbZpL2pxZ06V1lWMJtGIIgzqysuFHx/HScrEM4ja6wtk4In&#10;OUiT4WCDsbYP/qT7xRciQNjFqKD0vomldFlJBt3UNsTBy21n0AfZFVJ3+AhwU8t5FC2lwYrDQokN&#10;7UrKbpcfo+BcLU/565DlbVtEq+dxce2x3Ss1HvXbNQhPvf8P/7U/tII5/F4JN0Am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Lep48MAAADaAAAADwAAAAAAAAAAAAAAAACf&#10;AgAAZHJzL2Rvd25yZXYueG1sUEsFBgAAAAAEAAQA9wAAAI8DAAAAAA==&#10;">
                    <v:imagedata r:id="rId7" o:title="" blacklevel="6554f"/>
                    <v:path arrowok="t"/>
                  </v:shape>
                  <v:shape id="Imagen 1" o:spid="_x0000_s1032" type="#_x0000_t75" style="position:absolute;left:60960;top:415;width:6121;height:6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BboZslywAAAOIAAAAPAAAAAAAA&#10;AAAAAAAAAJ8CAABkcnMvZG93bnJldi54bWxQSwUGAAAAAAQABAD3AAAAlwMAAAAA&#10;">
                    <v:imagedata r:id="rId8" o:title=""/>
                    <v:path arrowok="t"/>
                  </v:shape>
                  <v:shape id="Imagen 5" o:spid="_x0000_s1033" type="#_x0000_t75" style="position:absolute;left:68302;width:6046;height:7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/Md3DAAAA2gAAAA8AAABkcnMvZG93bnJldi54bWxEj09rwkAUxO+FfoflCV6kbhQqJboGa2vw&#10;JJjW+yP7mj/Nvg3ZjUm/vSsIPQ4z8xtmk4ymEVfqXGVZwWIegSDOra64UPD9dXh5A+E8ssbGMin4&#10;IwfJ9vlpg7G2A5/pmvlCBAi7GBWU3rexlC4vyaCb25Y4eD+2M+iD7AqpOxwC3DRyGUUrabDisFBi&#10;S/uS8t+sNwrS1Fyyj8/32aomW2N/Sut6WCo1nYy7NQhPo/8PP9pHreAV7lfCDZDb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r8x3cMAAADaAAAADwAAAAAAAAAAAAAAAACf&#10;AgAAZHJzL2Rvd25yZXYueG1sUEsFBgAAAAAEAAQA9wAAAI8DAAAAAA==&#10;">
                    <v:imagedata r:id="rId9" o:title="escudo bombero nacional (1) (1)"/>
                    <v:path arrowok="t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65ni/AAAA2wAAAA8AAABkcnMvZG93bnJldi54bWxET02LwjAQvS/4H8II3tZUEZXaKLKs6HV1&#10;WfA2NGNbmkxqE2v99xtB8DaP9znZprdGdNT6yrGCyTgBQZw7XXGh4Pe0+1yC8AFZo3FMCh7kYbMe&#10;fGSYanfnH+qOoRAxhH2KCsoQmlRKn5dk0Y9dQxy5i2sthgjbQuoW7zHcGjlNkrm0WHFsKLGhr5Ly&#10;+nizCmr+mxXJZX8OHZ2+jbzNF0ZelRoN++0KRKA+vMUv90HH+VN4/hIPkOt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qeuZ4vwAAANsAAAAPAAAAAAAAAAAAAAAAAJ8CAABk&#10;cnMvZG93bnJldi54bWxQSwUGAAAAAAQABAD3AAAAiwMAAAAA&#10;">
                <v:imagedata r:id="rId10" o:title="banderola tachira (1)"/>
                <v:path arrowok="t"/>
              </v:shape>
            </v:group>
          </w:pict>
        </mc:Fallback>
      </mc:AlternateContent>
    </w:r>
    <w:r w:rsidR="00737B33" w:rsidRPr="004D2A16">
      <w:rPr>
        <w:noProof/>
        <w:lang w:eastAsia="es-VE"/>
      </w:rPr>
      <w:drawing>
        <wp:anchor distT="0" distB="0" distL="114300" distR="114300" simplePos="0" relativeHeight="251705344" behindDoc="1" locked="0" layoutInCell="1" allowOverlap="1" wp14:anchorId="7CCF66E0" wp14:editId="4B9123F6">
          <wp:simplePos x="0" y="0"/>
          <wp:positionH relativeFrom="margin">
            <wp:posOffset>-936177</wp:posOffset>
          </wp:positionH>
          <wp:positionV relativeFrom="paragraph">
            <wp:posOffset>2229559</wp:posOffset>
          </wp:positionV>
          <wp:extent cx="7476565" cy="5862931"/>
          <wp:effectExtent l="0" t="0" r="0" b="0"/>
          <wp:wrapNone/>
          <wp:docPr id="1723736654" name="Imagen 1723736654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76565" cy="58629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78687AD3"/>
    <w:multiLevelType w:val="hybridMultilevel"/>
    <w:tmpl w:val="289A2158"/>
    <w:lvl w:ilvl="0" w:tplc="CD1C3EE4">
      <w:numFmt w:val="bullet"/>
      <w:lvlText w:val="-"/>
      <w:lvlJc w:val="left"/>
      <w:pPr>
        <w:ind w:left="-1058" w:hanging="360"/>
      </w:pPr>
      <w:rPr>
        <w:rFonts w:ascii="Arial" w:eastAsia="Times New Roman" w:hAnsi="Arial" w:cs="Arial" w:hint="default"/>
      </w:rPr>
    </w:lvl>
    <w:lvl w:ilvl="1" w:tplc="200A0003" w:tentative="1">
      <w:start w:val="1"/>
      <w:numFmt w:val="bullet"/>
      <w:lvlText w:val="o"/>
      <w:lvlJc w:val="left"/>
      <w:pPr>
        <w:ind w:left="-33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82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</w:abstractNum>
  <w:abstractNum w:abstractNumId="18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8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334C"/>
    <w:rsid w:val="00020D75"/>
    <w:rsid w:val="000269D3"/>
    <w:rsid w:val="000337E9"/>
    <w:rsid w:val="000420D7"/>
    <w:rsid w:val="00050AD9"/>
    <w:rsid w:val="00051A4E"/>
    <w:rsid w:val="00053004"/>
    <w:rsid w:val="00060C82"/>
    <w:rsid w:val="00060EC0"/>
    <w:rsid w:val="00065E07"/>
    <w:rsid w:val="0006780F"/>
    <w:rsid w:val="00071531"/>
    <w:rsid w:val="00071923"/>
    <w:rsid w:val="000743D7"/>
    <w:rsid w:val="00074EEB"/>
    <w:rsid w:val="000804F1"/>
    <w:rsid w:val="0008205C"/>
    <w:rsid w:val="00090D81"/>
    <w:rsid w:val="000928BF"/>
    <w:rsid w:val="000958D8"/>
    <w:rsid w:val="000967FB"/>
    <w:rsid w:val="000A3130"/>
    <w:rsid w:val="000A51DD"/>
    <w:rsid w:val="000B26DF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49DB"/>
    <w:rsid w:val="000E62F3"/>
    <w:rsid w:val="000F0A93"/>
    <w:rsid w:val="000F36B6"/>
    <w:rsid w:val="000F4EC2"/>
    <w:rsid w:val="000F6916"/>
    <w:rsid w:val="00104810"/>
    <w:rsid w:val="00105B2F"/>
    <w:rsid w:val="00110FED"/>
    <w:rsid w:val="001121F9"/>
    <w:rsid w:val="00112536"/>
    <w:rsid w:val="001127E1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37CBD"/>
    <w:rsid w:val="00140008"/>
    <w:rsid w:val="00141C40"/>
    <w:rsid w:val="00146B9F"/>
    <w:rsid w:val="001529C0"/>
    <w:rsid w:val="00152E62"/>
    <w:rsid w:val="00155938"/>
    <w:rsid w:val="00160C7C"/>
    <w:rsid w:val="00161C10"/>
    <w:rsid w:val="001679AF"/>
    <w:rsid w:val="001776C1"/>
    <w:rsid w:val="00177A62"/>
    <w:rsid w:val="00181D5B"/>
    <w:rsid w:val="00194899"/>
    <w:rsid w:val="001952CC"/>
    <w:rsid w:val="001A0BBE"/>
    <w:rsid w:val="001B5154"/>
    <w:rsid w:val="001B646C"/>
    <w:rsid w:val="001B741E"/>
    <w:rsid w:val="001C179D"/>
    <w:rsid w:val="001C45CB"/>
    <w:rsid w:val="001C4724"/>
    <w:rsid w:val="001D0263"/>
    <w:rsid w:val="001D1B4C"/>
    <w:rsid w:val="001D3BF6"/>
    <w:rsid w:val="001D43B4"/>
    <w:rsid w:val="001D4E5A"/>
    <w:rsid w:val="001D6E88"/>
    <w:rsid w:val="001D78C3"/>
    <w:rsid w:val="001E1C12"/>
    <w:rsid w:val="00210EFE"/>
    <w:rsid w:val="00214584"/>
    <w:rsid w:val="00214DF4"/>
    <w:rsid w:val="002154BD"/>
    <w:rsid w:val="00217691"/>
    <w:rsid w:val="0021774A"/>
    <w:rsid w:val="002233D8"/>
    <w:rsid w:val="00227181"/>
    <w:rsid w:val="002312FE"/>
    <w:rsid w:val="00231C1F"/>
    <w:rsid w:val="0023375D"/>
    <w:rsid w:val="00237C5D"/>
    <w:rsid w:val="00242DE7"/>
    <w:rsid w:val="00250012"/>
    <w:rsid w:val="00253141"/>
    <w:rsid w:val="00256264"/>
    <w:rsid w:val="00256D50"/>
    <w:rsid w:val="00257334"/>
    <w:rsid w:val="00262ED2"/>
    <w:rsid w:val="002711F1"/>
    <w:rsid w:val="002732BF"/>
    <w:rsid w:val="00276DCC"/>
    <w:rsid w:val="00285F45"/>
    <w:rsid w:val="0028760C"/>
    <w:rsid w:val="00287D1C"/>
    <w:rsid w:val="00290A9D"/>
    <w:rsid w:val="00292216"/>
    <w:rsid w:val="0029289B"/>
    <w:rsid w:val="00293A4C"/>
    <w:rsid w:val="00294A08"/>
    <w:rsid w:val="002A37FA"/>
    <w:rsid w:val="002B3BAD"/>
    <w:rsid w:val="002B6928"/>
    <w:rsid w:val="002C38B1"/>
    <w:rsid w:val="002C4B74"/>
    <w:rsid w:val="002C7188"/>
    <w:rsid w:val="002D1A89"/>
    <w:rsid w:val="002D2018"/>
    <w:rsid w:val="002D2442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2402"/>
    <w:rsid w:val="003025E3"/>
    <w:rsid w:val="00302DB8"/>
    <w:rsid w:val="0030501D"/>
    <w:rsid w:val="003100A2"/>
    <w:rsid w:val="00311005"/>
    <w:rsid w:val="00311FFA"/>
    <w:rsid w:val="00317279"/>
    <w:rsid w:val="00327BBD"/>
    <w:rsid w:val="00330874"/>
    <w:rsid w:val="003315F4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FCE"/>
    <w:rsid w:val="00377DD4"/>
    <w:rsid w:val="00384161"/>
    <w:rsid w:val="00391EEE"/>
    <w:rsid w:val="003A1330"/>
    <w:rsid w:val="003A7CB7"/>
    <w:rsid w:val="003B001D"/>
    <w:rsid w:val="003B7682"/>
    <w:rsid w:val="003C32FA"/>
    <w:rsid w:val="003C45CB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12837"/>
    <w:rsid w:val="00413081"/>
    <w:rsid w:val="0041379D"/>
    <w:rsid w:val="004211CD"/>
    <w:rsid w:val="00423695"/>
    <w:rsid w:val="004324FB"/>
    <w:rsid w:val="00433350"/>
    <w:rsid w:val="004335EB"/>
    <w:rsid w:val="004366F8"/>
    <w:rsid w:val="0043671B"/>
    <w:rsid w:val="00440CFC"/>
    <w:rsid w:val="00445302"/>
    <w:rsid w:val="00446CBE"/>
    <w:rsid w:val="00454C18"/>
    <w:rsid w:val="00457856"/>
    <w:rsid w:val="0046389A"/>
    <w:rsid w:val="00474A0E"/>
    <w:rsid w:val="00481539"/>
    <w:rsid w:val="00492A36"/>
    <w:rsid w:val="0049564E"/>
    <w:rsid w:val="004B115D"/>
    <w:rsid w:val="004B2CCB"/>
    <w:rsid w:val="004B4B09"/>
    <w:rsid w:val="004B7A43"/>
    <w:rsid w:val="004C11EA"/>
    <w:rsid w:val="004D131E"/>
    <w:rsid w:val="004D1F82"/>
    <w:rsid w:val="004D2A16"/>
    <w:rsid w:val="004D6DDA"/>
    <w:rsid w:val="004E371C"/>
    <w:rsid w:val="004E5BAA"/>
    <w:rsid w:val="004E68F9"/>
    <w:rsid w:val="004E72F9"/>
    <w:rsid w:val="004E7833"/>
    <w:rsid w:val="004F72FB"/>
    <w:rsid w:val="004F7458"/>
    <w:rsid w:val="00500360"/>
    <w:rsid w:val="005014E8"/>
    <w:rsid w:val="00504186"/>
    <w:rsid w:val="00504254"/>
    <w:rsid w:val="005056D6"/>
    <w:rsid w:val="00516608"/>
    <w:rsid w:val="0052103D"/>
    <w:rsid w:val="005215E5"/>
    <w:rsid w:val="00525896"/>
    <w:rsid w:val="00530FA9"/>
    <w:rsid w:val="00535C73"/>
    <w:rsid w:val="00541260"/>
    <w:rsid w:val="00545A0E"/>
    <w:rsid w:val="00545DC3"/>
    <w:rsid w:val="00546135"/>
    <w:rsid w:val="005464FF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52E9"/>
    <w:rsid w:val="00595991"/>
    <w:rsid w:val="00597397"/>
    <w:rsid w:val="005A077F"/>
    <w:rsid w:val="005A14B5"/>
    <w:rsid w:val="005A690F"/>
    <w:rsid w:val="005A69DB"/>
    <w:rsid w:val="005B1D05"/>
    <w:rsid w:val="005B6265"/>
    <w:rsid w:val="005C0ECE"/>
    <w:rsid w:val="005C1B65"/>
    <w:rsid w:val="005C6407"/>
    <w:rsid w:val="005D021F"/>
    <w:rsid w:val="005D2708"/>
    <w:rsid w:val="005D3BE8"/>
    <w:rsid w:val="005D4B2B"/>
    <w:rsid w:val="005D64A1"/>
    <w:rsid w:val="005E294F"/>
    <w:rsid w:val="005E78A9"/>
    <w:rsid w:val="005F3A57"/>
    <w:rsid w:val="005F7CC5"/>
    <w:rsid w:val="006050DD"/>
    <w:rsid w:val="00606A45"/>
    <w:rsid w:val="00612DF1"/>
    <w:rsid w:val="00613DE0"/>
    <w:rsid w:val="00613FA2"/>
    <w:rsid w:val="00615147"/>
    <w:rsid w:val="006159CE"/>
    <w:rsid w:val="00622C34"/>
    <w:rsid w:val="006242FC"/>
    <w:rsid w:val="00625F79"/>
    <w:rsid w:val="00626D11"/>
    <w:rsid w:val="00630080"/>
    <w:rsid w:val="00631D20"/>
    <w:rsid w:val="00631E8A"/>
    <w:rsid w:val="00632D11"/>
    <w:rsid w:val="00632FB6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918B7"/>
    <w:rsid w:val="006931D2"/>
    <w:rsid w:val="006935D4"/>
    <w:rsid w:val="00695373"/>
    <w:rsid w:val="006A02FF"/>
    <w:rsid w:val="006A354E"/>
    <w:rsid w:val="006A4066"/>
    <w:rsid w:val="006A771C"/>
    <w:rsid w:val="006B2D5C"/>
    <w:rsid w:val="006B3F29"/>
    <w:rsid w:val="006B4EF4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704AD0"/>
    <w:rsid w:val="00712FF1"/>
    <w:rsid w:val="00714339"/>
    <w:rsid w:val="00714A8B"/>
    <w:rsid w:val="0071675F"/>
    <w:rsid w:val="00716CA5"/>
    <w:rsid w:val="00720681"/>
    <w:rsid w:val="007308FD"/>
    <w:rsid w:val="0073662E"/>
    <w:rsid w:val="00737B33"/>
    <w:rsid w:val="007416C8"/>
    <w:rsid w:val="0074286C"/>
    <w:rsid w:val="00751C41"/>
    <w:rsid w:val="00752192"/>
    <w:rsid w:val="00752761"/>
    <w:rsid w:val="007530F2"/>
    <w:rsid w:val="00753273"/>
    <w:rsid w:val="0075692A"/>
    <w:rsid w:val="007577C6"/>
    <w:rsid w:val="00763D97"/>
    <w:rsid w:val="00764269"/>
    <w:rsid w:val="007703C1"/>
    <w:rsid w:val="007818E6"/>
    <w:rsid w:val="00782855"/>
    <w:rsid w:val="00796BAD"/>
    <w:rsid w:val="007A2A30"/>
    <w:rsid w:val="007A3172"/>
    <w:rsid w:val="007B07B7"/>
    <w:rsid w:val="007B39F8"/>
    <w:rsid w:val="007B6459"/>
    <w:rsid w:val="007B7E94"/>
    <w:rsid w:val="007C3D50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29E1"/>
    <w:rsid w:val="00816091"/>
    <w:rsid w:val="0081786C"/>
    <w:rsid w:val="008244AB"/>
    <w:rsid w:val="008260F6"/>
    <w:rsid w:val="00827784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4A9A"/>
    <w:rsid w:val="00874B0D"/>
    <w:rsid w:val="0087584D"/>
    <w:rsid w:val="00880D6E"/>
    <w:rsid w:val="0088139E"/>
    <w:rsid w:val="00882481"/>
    <w:rsid w:val="00883EC0"/>
    <w:rsid w:val="0088592B"/>
    <w:rsid w:val="00886705"/>
    <w:rsid w:val="00886F3C"/>
    <w:rsid w:val="008908F3"/>
    <w:rsid w:val="008A2D12"/>
    <w:rsid w:val="008B0259"/>
    <w:rsid w:val="008B0542"/>
    <w:rsid w:val="008B6050"/>
    <w:rsid w:val="008B7E87"/>
    <w:rsid w:val="008D09B7"/>
    <w:rsid w:val="008D6BD3"/>
    <w:rsid w:val="008E23F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372DD"/>
    <w:rsid w:val="0094148F"/>
    <w:rsid w:val="00941BDD"/>
    <w:rsid w:val="0094603D"/>
    <w:rsid w:val="009471D1"/>
    <w:rsid w:val="00954CA8"/>
    <w:rsid w:val="0096094A"/>
    <w:rsid w:val="00962A56"/>
    <w:rsid w:val="00963E95"/>
    <w:rsid w:val="009713ED"/>
    <w:rsid w:val="00971CEB"/>
    <w:rsid w:val="00972F0E"/>
    <w:rsid w:val="009741C8"/>
    <w:rsid w:val="00976352"/>
    <w:rsid w:val="00981070"/>
    <w:rsid w:val="00982D69"/>
    <w:rsid w:val="00983962"/>
    <w:rsid w:val="0098720D"/>
    <w:rsid w:val="009907D1"/>
    <w:rsid w:val="009A38A8"/>
    <w:rsid w:val="009A5B6F"/>
    <w:rsid w:val="009A7F25"/>
    <w:rsid w:val="009C0722"/>
    <w:rsid w:val="009C3DEA"/>
    <w:rsid w:val="009C6674"/>
    <w:rsid w:val="009D088C"/>
    <w:rsid w:val="009D37B1"/>
    <w:rsid w:val="009D3F1C"/>
    <w:rsid w:val="009D6C58"/>
    <w:rsid w:val="009D7C3A"/>
    <w:rsid w:val="009E0F8B"/>
    <w:rsid w:val="009E1B2D"/>
    <w:rsid w:val="009E1C48"/>
    <w:rsid w:val="009F3B12"/>
    <w:rsid w:val="009F5AB3"/>
    <w:rsid w:val="00A00548"/>
    <w:rsid w:val="00A151F7"/>
    <w:rsid w:val="00A23923"/>
    <w:rsid w:val="00A24712"/>
    <w:rsid w:val="00A25A08"/>
    <w:rsid w:val="00A27481"/>
    <w:rsid w:val="00A30A12"/>
    <w:rsid w:val="00A31D8E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4B31"/>
    <w:rsid w:val="00A97194"/>
    <w:rsid w:val="00AB1D72"/>
    <w:rsid w:val="00AB2685"/>
    <w:rsid w:val="00AC06C2"/>
    <w:rsid w:val="00AC076E"/>
    <w:rsid w:val="00AC4C2F"/>
    <w:rsid w:val="00AC5098"/>
    <w:rsid w:val="00AC50B9"/>
    <w:rsid w:val="00AD5A79"/>
    <w:rsid w:val="00AE1ABB"/>
    <w:rsid w:val="00AE4590"/>
    <w:rsid w:val="00AE62E6"/>
    <w:rsid w:val="00AE75FC"/>
    <w:rsid w:val="00AE7F0B"/>
    <w:rsid w:val="00AF1B6D"/>
    <w:rsid w:val="00B02437"/>
    <w:rsid w:val="00B10BC0"/>
    <w:rsid w:val="00B10E5F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4F87"/>
    <w:rsid w:val="00B67074"/>
    <w:rsid w:val="00B67CFA"/>
    <w:rsid w:val="00B67D4C"/>
    <w:rsid w:val="00B7530C"/>
    <w:rsid w:val="00B77D58"/>
    <w:rsid w:val="00B8182B"/>
    <w:rsid w:val="00B83751"/>
    <w:rsid w:val="00B8627C"/>
    <w:rsid w:val="00B93660"/>
    <w:rsid w:val="00B9373C"/>
    <w:rsid w:val="00B966F5"/>
    <w:rsid w:val="00B977C5"/>
    <w:rsid w:val="00BA022C"/>
    <w:rsid w:val="00BA7146"/>
    <w:rsid w:val="00BA71E6"/>
    <w:rsid w:val="00BB0718"/>
    <w:rsid w:val="00BB17A3"/>
    <w:rsid w:val="00BB25EC"/>
    <w:rsid w:val="00BC365B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F26DA"/>
    <w:rsid w:val="00BF32D4"/>
    <w:rsid w:val="00C02640"/>
    <w:rsid w:val="00C07778"/>
    <w:rsid w:val="00C10BE2"/>
    <w:rsid w:val="00C12143"/>
    <w:rsid w:val="00C21C37"/>
    <w:rsid w:val="00C2636A"/>
    <w:rsid w:val="00C27226"/>
    <w:rsid w:val="00C31BAE"/>
    <w:rsid w:val="00C33756"/>
    <w:rsid w:val="00C364E6"/>
    <w:rsid w:val="00C367F1"/>
    <w:rsid w:val="00C36D88"/>
    <w:rsid w:val="00C42BFB"/>
    <w:rsid w:val="00C5132C"/>
    <w:rsid w:val="00C555FC"/>
    <w:rsid w:val="00C55DA5"/>
    <w:rsid w:val="00C62EDF"/>
    <w:rsid w:val="00C64373"/>
    <w:rsid w:val="00C65E9D"/>
    <w:rsid w:val="00C72593"/>
    <w:rsid w:val="00C7369C"/>
    <w:rsid w:val="00C91FD3"/>
    <w:rsid w:val="00C926A8"/>
    <w:rsid w:val="00CA1DAD"/>
    <w:rsid w:val="00CA3E90"/>
    <w:rsid w:val="00CB3794"/>
    <w:rsid w:val="00CB4387"/>
    <w:rsid w:val="00CB4F9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61"/>
    <w:rsid w:val="00D1248B"/>
    <w:rsid w:val="00D22B77"/>
    <w:rsid w:val="00D27AFD"/>
    <w:rsid w:val="00D3398B"/>
    <w:rsid w:val="00D35F5D"/>
    <w:rsid w:val="00D37BAE"/>
    <w:rsid w:val="00D41098"/>
    <w:rsid w:val="00D41A98"/>
    <w:rsid w:val="00D43FC6"/>
    <w:rsid w:val="00D441B4"/>
    <w:rsid w:val="00D444B9"/>
    <w:rsid w:val="00D458DE"/>
    <w:rsid w:val="00D471C6"/>
    <w:rsid w:val="00D50D5D"/>
    <w:rsid w:val="00D51661"/>
    <w:rsid w:val="00D542D1"/>
    <w:rsid w:val="00D55835"/>
    <w:rsid w:val="00D6111D"/>
    <w:rsid w:val="00D620CF"/>
    <w:rsid w:val="00D70829"/>
    <w:rsid w:val="00D82983"/>
    <w:rsid w:val="00D83985"/>
    <w:rsid w:val="00D84D56"/>
    <w:rsid w:val="00D87E94"/>
    <w:rsid w:val="00D90FC1"/>
    <w:rsid w:val="00DA1A4D"/>
    <w:rsid w:val="00DA3B41"/>
    <w:rsid w:val="00DA6404"/>
    <w:rsid w:val="00DA7CC3"/>
    <w:rsid w:val="00DB6CEE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4555"/>
    <w:rsid w:val="00DE78A9"/>
    <w:rsid w:val="00E046B1"/>
    <w:rsid w:val="00E11758"/>
    <w:rsid w:val="00E16731"/>
    <w:rsid w:val="00E2489F"/>
    <w:rsid w:val="00E36A95"/>
    <w:rsid w:val="00E47D26"/>
    <w:rsid w:val="00E57091"/>
    <w:rsid w:val="00E627C5"/>
    <w:rsid w:val="00E64A4E"/>
    <w:rsid w:val="00E70FB4"/>
    <w:rsid w:val="00E7672B"/>
    <w:rsid w:val="00E84534"/>
    <w:rsid w:val="00E86555"/>
    <w:rsid w:val="00E91E3C"/>
    <w:rsid w:val="00E95358"/>
    <w:rsid w:val="00E95DC7"/>
    <w:rsid w:val="00E96291"/>
    <w:rsid w:val="00E965EA"/>
    <w:rsid w:val="00E96C17"/>
    <w:rsid w:val="00EA2494"/>
    <w:rsid w:val="00EA5C9E"/>
    <w:rsid w:val="00EA647D"/>
    <w:rsid w:val="00EB4316"/>
    <w:rsid w:val="00EB5A13"/>
    <w:rsid w:val="00EB5A31"/>
    <w:rsid w:val="00EC11A9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0722A"/>
    <w:rsid w:val="00F11EBB"/>
    <w:rsid w:val="00F14CBA"/>
    <w:rsid w:val="00F24B29"/>
    <w:rsid w:val="00F30578"/>
    <w:rsid w:val="00F33892"/>
    <w:rsid w:val="00F33AC2"/>
    <w:rsid w:val="00F365E8"/>
    <w:rsid w:val="00F3725C"/>
    <w:rsid w:val="00F41318"/>
    <w:rsid w:val="00F45349"/>
    <w:rsid w:val="00F47554"/>
    <w:rsid w:val="00F50CC7"/>
    <w:rsid w:val="00F52820"/>
    <w:rsid w:val="00F57491"/>
    <w:rsid w:val="00F60D35"/>
    <w:rsid w:val="00F624DD"/>
    <w:rsid w:val="00F6371E"/>
    <w:rsid w:val="00F65F00"/>
    <w:rsid w:val="00F70963"/>
    <w:rsid w:val="00F70ED3"/>
    <w:rsid w:val="00F72D5B"/>
    <w:rsid w:val="00F76B29"/>
    <w:rsid w:val="00F8303F"/>
    <w:rsid w:val="00F930A0"/>
    <w:rsid w:val="00FA2D6B"/>
    <w:rsid w:val="00FA5582"/>
    <w:rsid w:val="00FA7B87"/>
    <w:rsid w:val="00FB08D1"/>
    <w:rsid w:val="00FB19FA"/>
    <w:rsid w:val="00FB2BEC"/>
    <w:rsid w:val="00FC5FFF"/>
    <w:rsid w:val="00FD39C9"/>
    <w:rsid w:val="00FD4223"/>
    <w:rsid w:val="00FD6F39"/>
    <w:rsid w:val="00FD79D0"/>
    <w:rsid w:val="00FE0C23"/>
    <w:rsid w:val="00FE6456"/>
    <w:rsid w:val="00FF080A"/>
    <w:rsid w:val="00FF2DB5"/>
    <w:rsid w:val="00FF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Puesto">
    <w:name w:val="Title"/>
    <w:basedOn w:val="Normal"/>
    <w:link w:val="Puest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PuestoCar">
    <w:name w:val="Puesto Car"/>
    <w:basedOn w:val="Fuentedeprrafopredeter"/>
    <w:link w:val="Puest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Bomberossc1952@gmail.com" TargetMode="External"/><Relationship Id="rId1" Type="http://schemas.openxmlformats.org/officeDocument/2006/relationships/hyperlink" Target="mailto:Bomberossc1952@gmail.com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11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8D537-A067-4142-BD20-0CFE7B6E4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20</TotalTime>
  <Pages>1</Pages>
  <Words>478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Cuenta Microsoft</cp:lastModifiedBy>
  <cp:revision>4</cp:revision>
  <cp:lastPrinted>2025-01-13T13:54:00Z</cp:lastPrinted>
  <dcterms:created xsi:type="dcterms:W3CDTF">2025-02-05T19:32:00Z</dcterms:created>
  <dcterms:modified xsi:type="dcterms:W3CDTF">2025-02-06T13:00:00Z</dcterms:modified>
</cp:coreProperties>
</file>