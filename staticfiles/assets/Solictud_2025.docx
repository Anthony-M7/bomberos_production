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Ttul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49D52DF3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ID del Comercio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>}}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Fecha Solicitud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7D4B1F">
              <w:rPr>
                <w:rFonts w:ascii="Arial" w:hAnsi="Arial" w:cs="Arial"/>
                <w:sz w:val="16"/>
                <w:szCs w:val="16"/>
              </w:rPr>
              <w:t xml:space="preserve">}}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r w:rsidR="00BC44D6">
              <w:rPr>
                <w:rFonts w:ascii="Arial" w:hAnsi="Arial" w:cs="Arial"/>
                <w:sz w:val="16"/>
                <w:szCs w:val="16"/>
              </w:rPr>
              <w:t>Hora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14C3F5FF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{{Solicitante}}     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22294F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{{CI}}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1BF9D74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="0022294F">
              <w:rPr>
                <w:rFonts w:ascii="Arial" w:hAnsi="Arial" w:cs="Arial"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DA3CDD2" w14:textId="5297087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Rif Empresarial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F3725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072C6AD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FE300FF" w14:textId="44738DE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{{Estado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Municipio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{{Parroquia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</w:p>
          <w:p w14:paraId="32AA077C" w14:textId="59AC359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="00DB6CEE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352956D3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DE3D69" w:rsidRPr="00DE3D69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5AE0CB9" w:rsidR="00FE6456" w:rsidRPr="004847A7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Documentación:</w:t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4175D57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</w:p>
          <w:p w14:paraId="4BDBBBC8" w14:textId="4B29278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</w:t>
            </w:r>
            <w:proofErr w:type="spellEnd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47BFCAA3" w14:textId="45578B73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_Rif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23CDA708" w14:textId="6BC2EB1F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238DB340" w14:textId="13E2652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_Permiso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0E2273D2" w14:textId="485F2A5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del Registro de </w:t>
            </w:r>
            <w:r w:rsidR="000745BA" w:rsidRPr="00BA178A">
              <w:rPr>
                <w:rFonts w:ascii="Arial" w:hAnsi="Arial" w:cs="Arial"/>
                <w:sz w:val="16"/>
                <w:szCs w:val="16"/>
                <w:lang w:val="es-MX"/>
              </w:rPr>
              <w:t>Comercio.</w:t>
            </w:r>
            <w:r w:rsidR="000745BA">
              <w:rPr>
                <w:rFonts w:ascii="Arial" w:hAnsi="Arial" w:cs="Arial"/>
                <w:sz w:val="16"/>
                <w:szCs w:val="16"/>
                <w:lang w:val="es-MX"/>
              </w:rPr>
              <w:t xml:space="preserve"> –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F94856">
              <w:rPr>
                <w:rFonts w:ascii="Arial" w:hAnsi="Arial" w:cs="Arial"/>
                <w:b/>
                <w:sz w:val="16"/>
                <w:szCs w:val="16"/>
                <w:lang w:val="es-MX"/>
              </w:rPr>
              <w:t>_Registro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5AC20366" w14:textId="52B4743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_Documento_Propiedad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60093E2A" w14:textId="15856EB9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_Cedula_Catastral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5DA2B07D" w14:textId="2A40ED4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_Carta_Autorizacion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4559A671" w14:textId="02B8379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_Plano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F3CD4FE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7CEF312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</w:p>
          <w:p w14:paraId="698D18CE" w14:textId="54924E29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Fecha de Inspección: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 xml:space="preserve">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Ttul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447AA978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ID del Comercio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C44D6">
        <w:rPr>
          <w:rFonts w:ascii="Arial" w:hAnsi="Arial" w:cs="Arial"/>
          <w:sz w:val="18"/>
        </w:rPr>
        <w:t>{{</w:t>
      </w:r>
      <w:proofErr w:type="spellStart"/>
      <w:r w:rsidR="00BC44D6">
        <w:rPr>
          <w:rFonts w:ascii="Arial" w:hAnsi="Arial" w:cs="Arial"/>
          <w:sz w:val="18"/>
        </w:rPr>
        <w:t>ID_Comercio</w:t>
      </w:r>
      <w:proofErr w:type="spellEnd"/>
      <w:r w:rsidR="00B9373C" w:rsidRPr="00B9373C">
        <w:rPr>
          <w:rFonts w:ascii="Arial" w:hAnsi="Arial" w:cs="Arial"/>
          <w:sz w:val="18"/>
        </w:rPr>
        <w:t>}}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="00DE3D69">
        <w:rPr>
          <w:rFonts w:ascii="Arial" w:hAnsi="Arial" w:cs="Arial"/>
          <w:bCs/>
          <w:sz w:val="18"/>
          <w:szCs w:val="18"/>
        </w:rPr>
        <w:t xml:space="preserve">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 </w:t>
      </w:r>
      <w:r w:rsidRPr="00DE3D69">
        <w:rPr>
          <w:rFonts w:ascii="Arial" w:hAnsi="Arial" w:cs="Arial"/>
          <w:b/>
          <w:bCs/>
          <w:sz w:val="18"/>
          <w:szCs w:val="18"/>
        </w:rPr>
        <w:t>Fecha Solicitud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C44D6">
        <w:rPr>
          <w:rFonts w:ascii="Arial" w:hAnsi="Arial" w:cs="Arial"/>
          <w:sz w:val="18"/>
          <w:szCs w:val="16"/>
        </w:rPr>
        <w:t>{{</w:t>
      </w:r>
      <w:proofErr w:type="spellStart"/>
      <w:r w:rsidR="00BC44D6">
        <w:rPr>
          <w:rFonts w:ascii="Arial" w:hAnsi="Arial" w:cs="Arial"/>
          <w:sz w:val="18"/>
          <w:szCs w:val="16"/>
        </w:rPr>
        <w:t>Fecha_Solicitud</w:t>
      </w:r>
      <w:proofErr w:type="spellEnd"/>
      <w:r w:rsidR="00B9373C" w:rsidRPr="00B9373C">
        <w:rPr>
          <w:rFonts w:ascii="Arial" w:hAnsi="Arial" w:cs="Arial"/>
          <w:sz w:val="18"/>
          <w:szCs w:val="16"/>
        </w:rPr>
        <w:t>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</w:t>
      </w:r>
      <w:r w:rsidRPr="00DE3D69">
        <w:rPr>
          <w:rFonts w:ascii="Arial" w:hAnsi="Arial" w:cs="Arial"/>
          <w:b/>
          <w:bCs/>
          <w:sz w:val="18"/>
          <w:szCs w:val="18"/>
        </w:rPr>
        <w:t>Hora:</w:t>
      </w:r>
      <w:r w:rsidR="00B9373C" w:rsidRPr="00B9373C">
        <w:rPr>
          <w:rFonts w:ascii="Arial" w:hAnsi="Arial" w:cs="Arial"/>
          <w:bCs/>
          <w:sz w:val="18"/>
          <w:szCs w:val="18"/>
        </w:rPr>
        <w:t>{{Hora}}</w:t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="007D4B1F">
        <w:rPr>
          <w:rFonts w:ascii="Arial" w:hAnsi="Arial" w:cs="Arial"/>
          <w:bCs/>
          <w:sz w:val="16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Tipo de Servicio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B9373C"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="00B9373C"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="00B9373C" w:rsidRPr="00B9373C">
        <w:rPr>
          <w:rFonts w:ascii="Arial" w:hAnsi="Arial" w:cs="Arial"/>
          <w:bCs/>
          <w:sz w:val="18"/>
          <w:szCs w:val="18"/>
        </w:rPr>
        <w:t>}}</w:t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3102ADD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Solicitante:</w:t>
      </w:r>
      <w:r w:rsidR="00D1248B">
        <w:rPr>
          <w:rFonts w:ascii="Arial" w:hAnsi="Arial" w:cs="Arial"/>
          <w:bCs/>
          <w:sz w:val="18"/>
          <w:szCs w:val="18"/>
        </w:rPr>
        <w:t>{{Solicitante}}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</w:t>
      </w:r>
      <w:r w:rsidRPr="00DE3D69">
        <w:rPr>
          <w:rFonts w:ascii="Arial" w:hAnsi="Arial" w:cs="Arial"/>
          <w:b/>
          <w:bCs/>
          <w:sz w:val="18"/>
          <w:szCs w:val="18"/>
        </w:rPr>
        <w:t>C.I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>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4ED2C53A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Nombre del Comercio o Empresa: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7CB1ADDE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Estado:</w:t>
      </w:r>
      <w:r>
        <w:rPr>
          <w:rFonts w:ascii="Arial" w:hAnsi="Arial" w:cs="Arial"/>
          <w:bCs/>
          <w:sz w:val="18"/>
          <w:szCs w:val="18"/>
        </w:rPr>
        <w:t>{{Estado}}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</w:t>
      </w:r>
      <w:r w:rsidR="007D4B1F">
        <w:rPr>
          <w:rFonts w:ascii="Arial" w:hAnsi="Arial" w:cs="Arial"/>
          <w:bCs/>
          <w:sz w:val="18"/>
          <w:szCs w:val="18"/>
        </w:rPr>
        <w:t xml:space="preserve">                        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7D4B1F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Municipio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>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7D4B1F">
        <w:rPr>
          <w:rFonts w:ascii="Arial" w:hAnsi="Arial" w:cs="Arial"/>
          <w:bCs/>
          <w:sz w:val="18"/>
          <w:szCs w:val="18"/>
        </w:rPr>
        <w:t xml:space="preserve">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Parroquia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3C106D2" w14:textId="47681C47" w:rsidR="00D546E3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Dirección: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Direccion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}}                  </w:t>
      </w:r>
    </w:p>
    <w:p w14:paraId="00977C17" w14:textId="0011A8BD" w:rsidR="00DB6CEE" w:rsidRPr="00457856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Número Telefónico: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</w:p>
    <w:p w14:paraId="075DA669" w14:textId="2EAADDCF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145D2AA0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  <w:r w:rsidR="00C304C8">
        <w:rPr>
          <w:rFonts w:ascii="Arial" w:hAnsi="Arial" w:cs="Arial"/>
          <w:b/>
          <w:sz w:val="18"/>
          <w:szCs w:val="18"/>
          <w:lang w:val="es-MX"/>
        </w:rPr>
        <w:t xml:space="preserve">: </w:t>
      </w:r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Fecha de Inspección:</w:t>
      </w:r>
      <w:r w:rsidRPr="00D045CB">
        <w:rPr>
          <w:rFonts w:ascii="Arial" w:hAnsi="Arial" w:cs="Arial"/>
          <w:sz w:val="18"/>
          <w:szCs w:val="18"/>
          <w:lang w:val="es-MX"/>
        </w:rPr>
        <w:t xml:space="preserve">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Hora:</w:t>
      </w:r>
    </w:p>
    <w:sectPr w:rsidR="00632FB6" w:rsidSect="00287D1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F074E4" w14:textId="77777777" w:rsidR="004F4CBE" w:rsidRDefault="004F4CBE" w:rsidP="001C4724">
      <w:r>
        <w:separator/>
      </w:r>
    </w:p>
  </w:endnote>
  <w:endnote w:type="continuationSeparator" w:id="0">
    <w:p w14:paraId="5EB06572" w14:textId="77777777" w:rsidR="004F4CBE" w:rsidRDefault="004F4CBE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D2424E" w14:textId="77777777" w:rsidR="00D3443F" w:rsidRDefault="00D3443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276FDC29" w:rsidR="00EF3DDF" w:rsidRDefault="00D3443F">
    <w:pPr>
      <w:pStyle w:val="Piedepgina"/>
    </w:pPr>
    <w:bookmarkStart w:id="0" w:name="_GoBack"/>
    <w:bookmarkEnd w:id="0"/>
    <w:r w:rsidRPr="004D2A16">
      <w:rPr>
        <w:noProof/>
        <w:lang w:val="en-US"/>
      </w:rPr>
      <w:drawing>
        <wp:anchor distT="0" distB="0" distL="114300" distR="114300" simplePos="0" relativeHeight="251707392" behindDoc="1" locked="0" layoutInCell="1" allowOverlap="1" wp14:anchorId="20BB857D" wp14:editId="7BDD32EB">
          <wp:simplePos x="0" y="0"/>
          <wp:positionH relativeFrom="margin">
            <wp:posOffset>5113848</wp:posOffset>
          </wp:positionH>
          <wp:positionV relativeFrom="paragraph">
            <wp:posOffset>-1336868</wp:posOffset>
          </wp:positionV>
          <wp:extent cx="1105231" cy="866664"/>
          <wp:effectExtent l="0" t="0" r="0" b="0"/>
          <wp:wrapNone/>
          <wp:docPr id="6" name="Imagen 6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231" cy="8666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2A16">
      <w:rPr>
        <w:noProof/>
        <w:lang w:val="en-US"/>
      </w:rPr>
      <w:drawing>
        <wp:anchor distT="0" distB="0" distL="114300" distR="114300" simplePos="0" relativeHeight="251705344" behindDoc="1" locked="0" layoutInCell="1" allowOverlap="1" wp14:anchorId="7CCF66E0" wp14:editId="65734298">
          <wp:simplePos x="0" y="0"/>
          <wp:positionH relativeFrom="margin">
            <wp:posOffset>4223716</wp:posOffset>
          </wp:positionH>
          <wp:positionV relativeFrom="paragraph">
            <wp:posOffset>-4891681</wp:posOffset>
          </wp:positionV>
          <wp:extent cx="1469193" cy="1152064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193" cy="11520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0BC0"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2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3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 w:rsidR="00B10BC0"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F62DC" w14:textId="77777777" w:rsidR="00D3443F" w:rsidRDefault="00D344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C138F2" w14:textId="77777777" w:rsidR="004F4CBE" w:rsidRDefault="004F4CBE" w:rsidP="001C4724">
      <w:r>
        <w:separator/>
      </w:r>
    </w:p>
  </w:footnote>
  <w:footnote w:type="continuationSeparator" w:id="0">
    <w:p w14:paraId="2044BD4B" w14:textId="77777777" w:rsidR="004F4CBE" w:rsidRDefault="004F4CBE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BB61D" w14:textId="77777777" w:rsidR="00D3443F" w:rsidRDefault="00D3443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7BFBA162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2ED00BAE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">
                <v:imagedata r:id="rId10" o:title="banderola tachira (1)"/>
                <v:path arrowok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8AA77" w14:textId="77777777" w:rsidR="00D3443F" w:rsidRDefault="00D3443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5BA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1F68AC"/>
    <w:rsid w:val="00210EFE"/>
    <w:rsid w:val="00214584"/>
    <w:rsid w:val="00214DF4"/>
    <w:rsid w:val="002154BD"/>
    <w:rsid w:val="00217691"/>
    <w:rsid w:val="0021774A"/>
    <w:rsid w:val="0022294F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2827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64E5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3E12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847A7"/>
    <w:rsid w:val="00492A36"/>
    <w:rsid w:val="0049564E"/>
    <w:rsid w:val="004A3150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4CBE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2C02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1C4B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D4B1F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3767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5C7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305E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4D6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E5CE5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04C8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443F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46E3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3D69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94856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Bomberossc1952@gmail.com" TargetMode="External"/><Relationship Id="rId2" Type="http://schemas.openxmlformats.org/officeDocument/2006/relationships/hyperlink" Target="mailto:Bomberossc1952@gmail.com" TargetMode="External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31CEE-68A4-4E39-916C-6AE403DAA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50</TotalTime>
  <Pages>1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15</cp:revision>
  <cp:lastPrinted>2025-02-17T18:42:00Z</cp:lastPrinted>
  <dcterms:created xsi:type="dcterms:W3CDTF">2025-02-06T18:17:00Z</dcterms:created>
  <dcterms:modified xsi:type="dcterms:W3CDTF">2025-02-24T18:04:00Z</dcterms:modified>
</cp:coreProperties>
</file>