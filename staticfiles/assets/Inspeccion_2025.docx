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2B4FC8AA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ID d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="00746F49" w:rsidRPr="003A6430">
              <w:rPr>
                <w:rFonts w:ascii="Arial" w:hAnsi="Arial" w:cs="Arial"/>
                <w:b/>
                <w:sz w:val="16"/>
                <w:szCs w:val="16"/>
              </w:rPr>
              <w:t>l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 xml:space="preserve"> Comercio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</w:t>
            </w:r>
            <w:r w:rsidR="001104E0" w:rsidRPr="003A6430">
              <w:rPr>
                <w:rFonts w:ascii="Arial" w:hAnsi="Arial" w:cs="Arial"/>
                <w:b/>
                <w:sz w:val="16"/>
                <w:szCs w:val="16"/>
              </w:rPr>
              <w:t xml:space="preserve">Fecha </w:t>
            </w:r>
            <w:r w:rsidR="009E4742" w:rsidRPr="003A6430">
              <w:rPr>
                <w:rFonts w:ascii="Arial" w:hAnsi="Arial" w:cs="Arial"/>
                <w:b/>
                <w:sz w:val="16"/>
                <w:szCs w:val="16"/>
              </w:rPr>
              <w:t>Solicitud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 </w:t>
            </w:r>
            <w:r w:rsidR="001104E0" w:rsidRPr="00946576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{{Hora}}          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224C9636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Soli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citante: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{{Solicitante}}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{{CI}}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</w:t>
            </w:r>
            <w:r w:rsidR="005A3472" w:rsidRPr="003A6430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2A40B1D4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>
              <w:rPr>
                <w:rFonts w:ascii="Arial" w:hAnsi="Arial" w:cs="Arial"/>
                <w:sz w:val="16"/>
                <w:szCs w:val="16"/>
              </w:rPr>
              <w:t>: 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6A9A2FA6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Rif Empresarial:</w:t>
            </w:r>
            <w:r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                                          </w:t>
            </w:r>
            <w:r w:rsidR="003A6430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Legal:</w:t>
            </w:r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 xml:space="preserve"> {{ </w:t>
            </w:r>
            <w:proofErr w:type="spellStart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4B9B4E25" w14:textId="50355797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51AD6D6E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{{Estado}}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{{Municipio}}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54A2A9E4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9487ADE" w14:textId="7618BAE6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07109AF5" w14:textId="2735C367" w:rsidR="00A00548" w:rsidRPr="0031056C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</w:t>
            </w:r>
            <w:r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bookmarkStart w:id="0" w:name="_GoBack"/>
            <w:bookmarkEnd w:id="0"/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47F87B93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67272744" w14:textId="77777777" w:rsidR="0095634B" w:rsidRDefault="0095634B" w:rsidP="00A00548">
      <w:pPr>
        <w:rPr>
          <w:rFonts w:ascii="Arial Black" w:hAnsi="Arial Black"/>
          <w:lang w:val="es-ES"/>
        </w:rPr>
      </w:pPr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default" r:id="rId8"/>
      <w:footerReference w:type="default" r:id="rId9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8B8D4B" w14:textId="77777777" w:rsidR="0040716E" w:rsidRDefault="0040716E" w:rsidP="001C4724">
      <w:r>
        <w:separator/>
      </w:r>
    </w:p>
  </w:endnote>
  <w:endnote w:type="continuationSeparator" w:id="0">
    <w:p w14:paraId="348F9F96" w14:textId="77777777" w:rsidR="0040716E" w:rsidRDefault="0040716E" w:rsidP="001C4724">
      <w:r>
        <w:continuationSeparator/>
      </w:r>
    </w:p>
  </w:endnote>
  <w:endnote w:type="continuationNotice" w:id="1">
    <w:p w14:paraId="20690DC4" w14:textId="77777777" w:rsidR="0040716E" w:rsidRDefault="004071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6C8043BB" w:rsidR="00EF3DDF" w:rsidRDefault="00B10BC0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95A5EA" w14:textId="77777777" w:rsidR="0040716E" w:rsidRDefault="0040716E" w:rsidP="001C4724">
      <w:r>
        <w:separator/>
      </w:r>
    </w:p>
  </w:footnote>
  <w:footnote w:type="continuationSeparator" w:id="0">
    <w:p w14:paraId="60D4A32D" w14:textId="77777777" w:rsidR="0040716E" w:rsidRDefault="0040716E" w:rsidP="001C4724">
      <w:r>
        <w:continuationSeparator/>
      </w:r>
    </w:p>
  </w:footnote>
  <w:footnote w:type="continuationNotice" w:id="1">
    <w:p w14:paraId="7A5DB27C" w14:textId="77777777" w:rsidR="0040716E" w:rsidRDefault="0040716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">
                    <v:imagedata r:id="rId6" o:title="logo mpprij" blacklevel="6554f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">
                    <v:imagedata r:id="rId7" o:title="" blacklevel="6554f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">
                    <v:imagedata r:id="rId8" o:title="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">
                    <v:imagedata r:id="rId9" o:title="escudo bombero nacional (1) (1)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">
                <v:imagedata r:id="rId10" o:title="banderola tachira (1)"/>
              </v:shape>
            </v:group>
          </w:pict>
        </mc:Fallback>
      </mc:AlternateContent>
    </w:r>
    <w:r w:rsidR="00737B33" w:rsidRPr="004D2A16">
      <w:rPr>
        <w:noProof/>
        <w:lang w:val="en-US" w:eastAsia="en-US"/>
      </w:rPr>
      <w:drawing>
        <wp:anchor distT="0" distB="0" distL="114300" distR="114300" simplePos="0" relativeHeight="251658243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056C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64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0716E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1A23A-BCF2-4AB6-9296-560DA0B87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2</TotalTime>
  <Pages>2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3</cp:revision>
  <cp:lastPrinted>2025-01-13T13:54:00Z</cp:lastPrinted>
  <dcterms:created xsi:type="dcterms:W3CDTF">2025-02-06T17:57:00Z</dcterms:created>
  <dcterms:modified xsi:type="dcterms:W3CDTF">2025-02-14T12:39:00Z</dcterms:modified>
</cp:coreProperties>
</file>