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24C93A" w14:textId="77777777" w:rsidR="00A00548" w:rsidRPr="00F00F26" w:rsidRDefault="00A00548" w:rsidP="00A00548">
      <w:pPr>
        <w:jc w:val="center"/>
        <w:rPr>
          <w:b/>
          <w:bCs/>
          <w:u w:val="single"/>
        </w:rPr>
      </w:pPr>
      <w:r w:rsidRPr="00F00F26">
        <w:rPr>
          <w:b/>
          <w:bCs/>
          <w:u w:val="single"/>
        </w:rPr>
        <w:t>GUIA DE INSPECCION</w:t>
      </w:r>
    </w:p>
    <w:tbl>
      <w:tblPr>
        <w:tblStyle w:val="TableNormal"/>
        <w:tblpPr w:leftFromText="141" w:rightFromText="141" w:vertAnchor="text" w:horzAnchor="margin" w:tblpX="-289" w:tblpY="144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0"/>
      </w:tblGrid>
      <w:tr w:rsidR="00A00548" w:rsidRPr="009F5B87" w14:paraId="55E5A4EA" w14:textId="77777777" w:rsidTr="000340AC">
        <w:trPr>
          <w:trHeight w:val="248"/>
        </w:trPr>
        <w:tc>
          <w:tcPr>
            <w:tcW w:w="10060" w:type="dxa"/>
            <w:shd w:val="clear" w:color="auto" w:fill="F2DBDB" w:themeFill="accent2" w:themeFillTint="33"/>
          </w:tcPr>
          <w:p w14:paraId="01488367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DATOS DE LA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INSPECCION</w:t>
            </w:r>
          </w:p>
        </w:tc>
      </w:tr>
      <w:tr w:rsidR="00A00548" w:rsidRPr="009F5B87" w14:paraId="0BFA35B6" w14:textId="77777777" w:rsidTr="000340AC">
        <w:trPr>
          <w:trHeight w:val="1916"/>
        </w:trPr>
        <w:tc>
          <w:tcPr>
            <w:tcW w:w="10060" w:type="dxa"/>
          </w:tcPr>
          <w:p w14:paraId="65F47C13" w14:textId="77777777" w:rsidR="00A00548" w:rsidRPr="009F5B87" w:rsidRDefault="00A00548" w:rsidP="000340AC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6F48CCC0" w14:textId="36AF36E3" w:rsidR="00A00548" w:rsidRPr="00946576" w:rsidRDefault="008300DD" w:rsidP="000340AC">
            <w:pPr>
              <w:pStyle w:val="TableParagraph"/>
              <w:tabs>
                <w:tab w:val="left" w:pos="2693"/>
                <w:tab w:val="left" w:pos="5633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ID d</w:t>
            </w:r>
            <w:r w:rsidR="00027FF1" w:rsidRPr="003A6430">
              <w:rPr>
                <w:rFonts w:ascii="Arial" w:hAnsi="Arial" w:cs="Arial"/>
                <w:b/>
                <w:sz w:val="16"/>
                <w:szCs w:val="16"/>
              </w:rPr>
              <w:t>e</w:t>
            </w:r>
            <w:r w:rsidR="00746F49" w:rsidRPr="003A6430">
              <w:rPr>
                <w:rFonts w:ascii="Arial" w:hAnsi="Arial" w:cs="Arial"/>
                <w:b/>
                <w:sz w:val="16"/>
                <w:szCs w:val="16"/>
              </w:rPr>
              <w:t>l</w:t>
            </w:r>
            <w:r w:rsidR="00027FF1" w:rsidRPr="003A6430">
              <w:rPr>
                <w:rFonts w:ascii="Arial" w:hAnsi="Arial" w:cs="Arial"/>
                <w:b/>
                <w:sz w:val="16"/>
                <w:szCs w:val="16"/>
              </w:rPr>
              <w:t xml:space="preserve"> Comercio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ID_Comercio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 xml:space="preserve">}}  </w:t>
            </w:r>
            <w:r w:rsidR="00872FC3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  </w:t>
            </w:r>
            <w:r w:rsidR="001104E0" w:rsidRPr="003A6430">
              <w:rPr>
                <w:rFonts w:ascii="Arial" w:hAnsi="Arial" w:cs="Arial"/>
                <w:b/>
                <w:sz w:val="16"/>
                <w:szCs w:val="16"/>
              </w:rPr>
              <w:t xml:space="preserve">Fecha </w:t>
            </w:r>
            <w:r w:rsidR="009E4742" w:rsidRPr="003A6430">
              <w:rPr>
                <w:rFonts w:ascii="Arial" w:hAnsi="Arial" w:cs="Arial"/>
                <w:b/>
                <w:sz w:val="16"/>
                <w:szCs w:val="16"/>
              </w:rPr>
              <w:t>Solicitud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Fecha_Solicitud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 xml:space="preserve">}} </w:t>
            </w:r>
            <w:r w:rsidR="00872FC3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    </w:t>
            </w:r>
            <w:r w:rsidR="00F607C8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177FE9" w:rsidRPr="003A6430">
              <w:rPr>
                <w:rFonts w:ascii="Arial" w:hAnsi="Arial" w:cs="Arial"/>
                <w:b/>
                <w:sz w:val="16"/>
                <w:szCs w:val="16"/>
              </w:rPr>
              <w:t>Hora:</w:t>
            </w:r>
            <w:r w:rsidR="00872FC3">
              <w:rPr>
                <w:rFonts w:ascii="Arial" w:hAnsi="Arial" w:cs="Arial"/>
                <w:sz w:val="16"/>
                <w:szCs w:val="16"/>
              </w:rPr>
              <w:t xml:space="preserve">{{Hora}}  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="003A6430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177FE9" w:rsidRPr="003A6430">
              <w:rPr>
                <w:rFonts w:ascii="Arial" w:hAnsi="Arial" w:cs="Arial"/>
                <w:b/>
                <w:sz w:val="16"/>
                <w:szCs w:val="16"/>
              </w:rPr>
              <w:t>Tipo de Servicio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Tipo_Servicio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  <w:r w:rsidR="00177FE9" w:rsidRPr="00946576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07CA1"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</w:t>
            </w:r>
          </w:p>
          <w:p w14:paraId="0150A0EE" w14:textId="4D7D4582" w:rsidR="00511048" w:rsidRPr="00946576" w:rsidRDefault="00511048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Soli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citante: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{{Solicitante}}                       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F607C8">
              <w:rPr>
                <w:rFonts w:ascii="Arial" w:hAnsi="Arial" w:cs="Arial"/>
                <w:sz w:val="16"/>
                <w:szCs w:val="16"/>
              </w:rPr>
              <w:t xml:space="preserve">                        </w:t>
            </w:r>
            <w:r w:rsidRPr="003A6430">
              <w:rPr>
                <w:rFonts w:ascii="Arial" w:hAnsi="Arial" w:cs="Arial"/>
                <w:b/>
                <w:sz w:val="16"/>
                <w:szCs w:val="16"/>
              </w:rPr>
              <w:t>C.I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{{CI}}</w:t>
            </w:r>
            <w:r w:rsidR="00F607C8">
              <w:rPr>
                <w:rFonts w:ascii="Arial" w:hAnsi="Arial" w:cs="Arial"/>
                <w:sz w:val="16"/>
                <w:szCs w:val="16"/>
              </w:rPr>
              <w:t xml:space="preserve">                        </w:t>
            </w:r>
            <w:r w:rsidR="005A3472" w:rsidRPr="003A6430">
              <w:rPr>
                <w:rFonts w:ascii="Arial" w:hAnsi="Arial" w:cs="Arial"/>
                <w:b/>
                <w:sz w:val="16"/>
                <w:szCs w:val="16"/>
              </w:rPr>
              <w:t>Tipo Representante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Tipo_Representante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10B7D180" w14:textId="12C67FA6" w:rsidR="005942EE" w:rsidRPr="00946576" w:rsidRDefault="00896DEC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Nombre del Comercio o Empresa</w:t>
            </w:r>
            <w:r w:rsidR="00872FC3">
              <w:rPr>
                <w:rFonts w:ascii="Arial" w:hAnsi="Arial" w:cs="Arial"/>
                <w:sz w:val="16"/>
                <w:szCs w:val="16"/>
              </w:rPr>
              <w:t>:</w:t>
            </w:r>
            <w:r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Nombre_Comercio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4B07F62C" w14:textId="16F22050" w:rsidR="0011321D" w:rsidRPr="00946576" w:rsidRDefault="00896DEC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Rif Empresarial:</w:t>
            </w:r>
            <w:r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Rif_Empresarial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}}</w:t>
            </w:r>
            <w:r w:rsidR="003A6430">
              <w:rPr>
                <w:rFonts w:ascii="Arial" w:hAnsi="Arial" w:cs="Arial"/>
                <w:sz w:val="16"/>
                <w:szCs w:val="16"/>
              </w:rPr>
              <w:t xml:space="preserve">                                    </w:t>
            </w:r>
            <w:r w:rsidR="00F607C8">
              <w:rPr>
                <w:rFonts w:ascii="Arial" w:hAnsi="Arial" w:cs="Arial"/>
                <w:sz w:val="16"/>
                <w:szCs w:val="16"/>
              </w:rPr>
              <w:t xml:space="preserve">                        </w:t>
            </w:r>
            <w:r w:rsidR="003A6430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Rif Representante Legal:</w:t>
            </w:r>
            <w:r w:rsidR="0014512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14512C">
              <w:rPr>
                <w:rFonts w:ascii="Arial" w:hAnsi="Arial" w:cs="Arial"/>
                <w:sz w:val="16"/>
                <w:szCs w:val="16"/>
                <w:lang w:val="es-MX"/>
              </w:rPr>
              <w:t>Rif_Representante_Legal</w:t>
            </w:r>
            <w:proofErr w:type="spellEnd"/>
            <w:r w:rsidR="003A6430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4B9B4E25" w14:textId="61CE5D20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Dirección: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Direccion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35B5E35C" w14:textId="71F3405C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Estado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{{Estado}}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="00CD1780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Municipio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>{{Municipio}}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AD60A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AD60A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Parroquia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{{Parroquia}}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</w:p>
          <w:p w14:paraId="23088F93" w14:textId="1BF8EB5B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Correo electrónico: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Correo_Electronico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CB60F3"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</w:t>
            </w:r>
            <w:r w:rsidR="00CB60F3"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Número Telefónico del Comercio o Empresa: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Telefono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09487ADE" w14:textId="78FA82F3" w:rsidR="005942EE" w:rsidRDefault="0011321D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Pago Tasa de servicio: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Pago_Tasa_Servicio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}}  </w:t>
            </w:r>
            <w:r w:rsidR="00872FC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72FC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Método de Pago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Metodo_Pago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</w:t>
            </w:r>
            <w:r w:rsidR="00EC2F6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872FC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bookmarkStart w:id="0" w:name="_GoBack"/>
            <w:bookmarkEnd w:id="0"/>
            <w:r w:rsidR="00EC2F66">
              <w:rPr>
                <w:rFonts w:ascii="Arial" w:hAnsi="Arial" w:cs="Arial"/>
                <w:sz w:val="16"/>
                <w:szCs w:val="16"/>
                <w:lang w:val="es-MX"/>
              </w:rPr>
              <w:t xml:space="preserve">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Referencia: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{{Referencia}}</w:t>
            </w:r>
          </w:p>
          <w:p w14:paraId="07109AF5" w14:textId="2735C367" w:rsidR="00A00548" w:rsidRPr="0031056C" w:rsidRDefault="00EC2F6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Encargado de Atención Y Recepción de Documentación</w:t>
            </w:r>
            <w:r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</w:p>
          <w:p w14:paraId="5EF8DB19" w14:textId="21213E1E" w:rsidR="007948C7" w:rsidRPr="00EC2F66" w:rsidRDefault="007948C7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0548" w:rsidRPr="009F5B87" w14:paraId="14673D0E" w14:textId="77777777" w:rsidTr="000340AC">
        <w:trPr>
          <w:trHeight w:val="204"/>
        </w:trPr>
        <w:tc>
          <w:tcPr>
            <w:tcW w:w="10060" w:type="dxa"/>
            <w:shd w:val="clear" w:color="auto" w:fill="F2DBDB" w:themeFill="accent2" w:themeFillTint="33"/>
          </w:tcPr>
          <w:p w14:paraId="18EB429D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CARACTERISTICAS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DEL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INMUEBLE</w:t>
            </w:r>
          </w:p>
        </w:tc>
      </w:tr>
      <w:tr w:rsidR="00A00548" w:rsidRPr="009F5B87" w14:paraId="412C5146" w14:textId="77777777" w:rsidTr="000340AC">
        <w:trPr>
          <w:trHeight w:val="1845"/>
        </w:trPr>
        <w:tc>
          <w:tcPr>
            <w:tcW w:w="10060" w:type="dxa"/>
          </w:tcPr>
          <w:p w14:paraId="579E0884" w14:textId="77777777" w:rsidR="00A00548" w:rsidRPr="009F5B87" w:rsidRDefault="00A00548" w:rsidP="000340AC">
            <w:pPr>
              <w:pStyle w:val="TableParagraph"/>
              <w:tabs>
                <w:tab w:val="center" w:pos="5078"/>
              </w:tabs>
              <w:spacing w:line="206" w:lineRule="exact"/>
              <w:ind w:left="107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MATERIALES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CONSTRUCCION:</w:t>
            </w:r>
          </w:p>
          <w:p w14:paraId="063BE457" w14:textId="77777777" w:rsidR="007948C7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PAREDES: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PISOS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TECHOS: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  <w:p w14:paraId="0F61E2C9" w14:textId="77777777" w:rsidR="00D535E4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PUERTAS: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VENTANAS: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TAQUIQUERIA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  <w:p w14:paraId="49E4FD70" w14:textId="77777777" w:rsidR="00D535E4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NUMERO</w:t>
            </w:r>
            <w:r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NIVELES: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         </w:t>
            </w:r>
            <w:r w:rsidRPr="009F5B87">
              <w:rPr>
                <w:rFonts w:asciiTheme="minorHAnsi" w:hAnsiTheme="minorHAnsi" w:cstheme="minorHAnsi"/>
                <w:spacing w:val="43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AREA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APROXIMADA: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        </w:t>
            </w:r>
            <w:r w:rsidRPr="009F5B87">
              <w:rPr>
                <w:rFonts w:asciiTheme="minorHAnsi" w:hAnsiTheme="minorHAnsi" w:cstheme="minorHAnsi"/>
                <w:spacing w:val="49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m2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  <w:t xml:space="preserve"> </w:t>
            </w:r>
          </w:p>
          <w:p w14:paraId="73B802ED" w14:textId="77777777" w:rsidR="00A00548" w:rsidRPr="000709A1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</w:pPr>
            <w:r w:rsidRPr="000709A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OBSERVACIONES:</w:t>
            </w:r>
          </w:p>
          <w:p w14:paraId="61EDA599" w14:textId="77777777" w:rsidR="00D535E4" w:rsidRDefault="00D535E4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</w:p>
          <w:p w14:paraId="64B9A643" w14:textId="195FC75A" w:rsidR="00D535E4" w:rsidRPr="009F5B87" w:rsidRDefault="00D535E4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A00548" w:rsidRPr="009F5B87" w14:paraId="3D0B919E" w14:textId="77777777" w:rsidTr="000340AC">
        <w:trPr>
          <w:trHeight w:val="200"/>
        </w:trPr>
        <w:tc>
          <w:tcPr>
            <w:tcW w:w="10060" w:type="dxa"/>
            <w:shd w:val="clear" w:color="auto" w:fill="F2DBDB" w:themeFill="accent2" w:themeFillTint="33"/>
          </w:tcPr>
          <w:p w14:paraId="5C36CAB6" w14:textId="77777777" w:rsidR="00A00548" w:rsidRPr="009F5B87" w:rsidRDefault="00A00548" w:rsidP="000340AC">
            <w:pPr>
              <w:pStyle w:val="TableParagraph"/>
              <w:spacing w:before="2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MEDIOS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ESCAPE</w:t>
            </w:r>
            <w:r w:rsidRPr="009F5B87">
              <w:rPr>
                <w:rFonts w:asciiTheme="minorHAnsi" w:hAnsiTheme="minorHAnsi" w:cstheme="minorHAnsi"/>
                <w:b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(NORMA COVENIN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810-98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Y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1018-78)</w:t>
            </w:r>
          </w:p>
        </w:tc>
      </w:tr>
      <w:tr w:rsidR="00A00548" w:rsidRPr="009F5B87" w14:paraId="3D2DD5A9" w14:textId="77777777" w:rsidTr="000340AC">
        <w:trPr>
          <w:trHeight w:val="753"/>
        </w:trPr>
        <w:tc>
          <w:tcPr>
            <w:tcW w:w="10060" w:type="dxa"/>
          </w:tcPr>
          <w:p w14:paraId="7FDE2AA5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VIAS</w:t>
            </w:r>
            <w:r w:rsidRPr="009F5B87">
              <w:rPr>
                <w:rFonts w:asciiTheme="minorHAnsi" w:hAnsiTheme="minorHAnsi" w:cstheme="minorHAnsi"/>
                <w:b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EVACUACION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: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ab/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EXITEN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ESCALERAS:</w:t>
            </w:r>
            <w:r w:rsidRPr="009F5B87">
              <w:rPr>
                <w:rFonts w:asciiTheme="minorHAnsi" w:hAnsiTheme="minorHAnsi" w:cstheme="minorHAnsi"/>
                <w:b/>
                <w:spacing w:val="59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SI: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ab/>
            </w:r>
            <w:r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>________</w:t>
            </w:r>
          </w:p>
          <w:tbl>
            <w:tblPr>
              <w:tblStyle w:val="Tablaconcuadrcula"/>
              <w:tblpPr w:leftFromText="141" w:rightFromText="141" w:vertAnchor="text" w:horzAnchor="page" w:tblpX="4872" w:tblpY="26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50"/>
              <w:gridCol w:w="550"/>
              <w:gridCol w:w="550"/>
              <w:gridCol w:w="550"/>
              <w:gridCol w:w="547"/>
            </w:tblGrid>
            <w:tr w:rsidR="00B00D1B" w:rsidRPr="009F5B87" w14:paraId="360B62C6" w14:textId="77777777" w:rsidTr="00B00D1B">
              <w:trPr>
                <w:trHeight w:val="169"/>
              </w:trPr>
              <w:tc>
                <w:tcPr>
                  <w:tcW w:w="1650" w:type="dxa"/>
                </w:tcPr>
                <w:p w14:paraId="3686FBC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DESCRIPCION</w:t>
                  </w:r>
                </w:p>
              </w:tc>
              <w:tc>
                <w:tcPr>
                  <w:tcW w:w="550" w:type="dxa"/>
                </w:tcPr>
                <w:p w14:paraId="7375F05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SI</w:t>
                  </w:r>
                </w:p>
              </w:tc>
              <w:tc>
                <w:tcPr>
                  <w:tcW w:w="550" w:type="dxa"/>
                </w:tcPr>
                <w:p w14:paraId="0E91F46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NO</w:t>
                  </w:r>
                </w:p>
              </w:tc>
              <w:tc>
                <w:tcPr>
                  <w:tcW w:w="550" w:type="dxa"/>
                </w:tcPr>
                <w:p w14:paraId="105AC3B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B</w:t>
                  </w:r>
                </w:p>
              </w:tc>
              <w:tc>
                <w:tcPr>
                  <w:tcW w:w="547" w:type="dxa"/>
                </w:tcPr>
                <w:p w14:paraId="05129C8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M</w:t>
                  </w:r>
                </w:p>
              </w:tc>
            </w:tr>
            <w:tr w:rsidR="00B00D1B" w:rsidRPr="009F5B87" w14:paraId="72980C85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6DD9123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CINTA ANTIRESBALANTE</w:t>
                  </w:r>
                </w:p>
              </w:tc>
              <w:tc>
                <w:tcPr>
                  <w:tcW w:w="550" w:type="dxa"/>
                </w:tcPr>
                <w:p w14:paraId="3B9C51A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76F5116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32A9ED9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3C0DA5A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C8BE723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4E252DE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PASILLOS</w:t>
                  </w:r>
                </w:p>
                <w:p w14:paraId="035E937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5E4C1DE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292554A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82C998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20A9F3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72C3108A" w14:textId="77777777" w:rsidTr="00B00D1B">
              <w:trPr>
                <w:trHeight w:val="73"/>
              </w:trPr>
              <w:tc>
                <w:tcPr>
                  <w:tcW w:w="1650" w:type="dxa"/>
                </w:tcPr>
                <w:p w14:paraId="4E2F0C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SEÑALIZACION</w:t>
                  </w:r>
                </w:p>
                <w:p w14:paraId="7E0CB73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48DDF01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55112F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250D7A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426D362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4C2F7C9B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405E7BF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ILUMINACION</w:t>
                  </w:r>
                </w:p>
                <w:p w14:paraId="03C57F2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4AAADFC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85746A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673F714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7EA8CF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86CBB38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54CC371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PASAMANOS</w:t>
                  </w:r>
                </w:p>
                <w:p w14:paraId="3969BBE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285A6B4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2FD16A6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FEB46A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5001998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A7A72C8" w14:textId="77777777" w:rsidTr="00B00D1B">
              <w:trPr>
                <w:trHeight w:val="143"/>
              </w:trPr>
              <w:tc>
                <w:tcPr>
                  <w:tcW w:w="1650" w:type="dxa"/>
                </w:tcPr>
                <w:p w14:paraId="2E573CF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TIPO CONSTRUCCION</w:t>
                  </w:r>
                </w:p>
              </w:tc>
              <w:tc>
                <w:tcPr>
                  <w:tcW w:w="550" w:type="dxa"/>
                </w:tcPr>
                <w:p w14:paraId="63CBBA7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9BD00B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2D0F04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49F9DE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</w:tbl>
          <w:tbl>
            <w:tblPr>
              <w:tblStyle w:val="Tablaconcuadrcula"/>
              <w:tblpPr w:leftFromText="141" w:rightFromText="141" w:vertAnchor="text" w:horzAnchor="margin" w:tblpY="25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8"/>
              <w:gridCol w:w="547"/>
              <w:gridCol w:w="547"/>
              <w:gridCol w:w="547"/>
              <w:gridCol w:w="547"/>
            </w:tblGrid>
            <w:tr w:rsidR="00B00D1B" w:rsidRPr="009F5B87" w14:paraId="0EF1C1B2" w14:textId="77777777" w:rsidTr="0064398A">
              <w:trPr>
                <w:trHeight w:val="317"/>
              </w:trPr>
              <w:tc>
                <w:tcPr>
                  <w:tcW w:w="1638" w:type="dxa"/>
                </w:tcPr>
                <w:p w14:paraId="2BC7E80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DESCRIPCION</w:t>
                  </w:r>
                </w:p>
              </w:tc>
              <w:tc>
                <w:tcPr>
                  <w:tcW w:w="547" w:type="dxa"/>
                </w:tcPr>
                <w:p w14:paraId="2F1E45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SI</w:t>
                  </w:r>
                </w:p>
              </w:tc>
              <w:tc>
                <w:tcPr>
                  <w:tcW w:w="547" w:type="dxa"/>
                </w:tcPr>
                <w:p w14:paraId="3768350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NO</w:t>
                  </w:r>
                </w:p>
              </w:tc>
              <w:tc>
                <w:tcPr>
                  <w:tcW w:w="547" w:type="dxa"/>
                </w:tcPr>
                <w:p w14:paraId="33C6C41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B</w:t>
                  </w:r>
                </w:p>
              </w:tc>
              <w:tc>
                <w:tcPr>
                  <w:tcW w:w="547" w:type="dxa"/>
                </w:tcPr>
                <w:p w14:paraId="6B5DF7A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M</w:t>
                  </w:r>
                </w:p>
              </w:tc>
            </w:tr>
            <w:tr w:rsidR="00B00D1B" w:rsidRPr="009F5B87" w14:paraId="04643716" w14:textId="77777777" w:rsidTr="0064398A">
              <w:trPr>
                <w:trHeight w:val="147"/>
              </w:trPr>
              <w:tc>
                <w:tcPr>
                  <w:tcW w:w="1638" w:type="dxa"/>
                </w:tcPr>
                <w:p w14:paraId="6BA073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SALIDAS DE EMERGENCIA</w:t>
                  </w:r>
                </w:p>
              </w:tc>
              <w:tc>
                <w:tcPr>
                  <w:tcW w:w="547" w:type="dxa"/>
                </w:tcPr>
                <w:p w14:paraId="05892F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7AFB17D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DCEB3E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4DD8774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94E68A7" w14:textId="77777777" w:rsidTr="0064398A">
              <w:trPr>
                <w:trHeight w:val="147"/>
              </w:trPr>
              <w:tc>
                <w:tcPr>
                  <w:tcW w:w="1638" w:type="dxa"/>
                </w:tcPr>
                <w:p w14:paraId="13A1F02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PASILLOS</w:t>
                  </w:r>
                </w:p>
                <w:p w14:paraId="4685F11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1B7FB82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DC9A3F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BA3F9C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B0E50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E0CAF3A" w14:textId="77777777" w:rsidTr="0064398A">
              <w:trPr>
                <w:trHeight w:val="138"/>
              </w:trPr>
              <w:tc>
                <w:tcPr>
                  <w:tcW w:w="1638" w:type="dxa"/>
                </w:tcPr>
                <w:p w14:paraId="701189DC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SEÑALIZACION</w:t>
                  </w:r>
                </w:p>
                <w:p w14:paraId="6BE2A9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7198A7BC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867D32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121C62C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6605229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33F98A5" w14:textId="77777777" w:rsidTr="0064398A">
              <w:trPr>
                <w:trHeight w:val="219"/>
              </w:trPr>
              <w:tc>
                <w:tcPr>
                  <w:tcW w:w="1638" w:type="dxa"/>
                </w:tcPr>
                <w:p w14:paraId="77AB42F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ILUMINACION</w:t>
                  </w:r>
                </w:p>
                <w:p w14:paraId="0036257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38478D8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0CA12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7B90014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5E8D068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2B4B143" w14:textId="77777777" w:rsidTr="0064398A">
              <w:trPr>
                <w:trHeight w:val="434"/>
              </w:trPr>
              <w:tc>
                <w:tcPr>
                  <w:tcW w:w="1638" w:type="dxa"/>
                </w:tcPr>
                <w:p w14:paraId="19CFCF9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PUERTA ANTIPANICO</w:t>
                  </w:r>
                </w:p>
              </w:tc>
              <w:tc>
                <w:tcPr>
                  <w:tcW w:w="547" w:type="dxa"/>
                </w:tcPr>
                <w:p w14:paraId="545C22B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6DAD4D5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7C70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3D020CE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</w:tbl>
          <w:p w14:paraId="2E16B760" w14:textId="3901208C" w:rsidR="00A00548" w:rsidRPr="009F5B87" w:rsidRDefault="00B00D1B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</w:t>
            </w:r>
            <w:r w:rsidR="00A00548"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</w:t>
            </w:r>
          </w:p>
          <w:p w14:paraId="7897BECD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                                        </w:t>
            </w:r>
          </w:p>
          <w:p w14:paraId="707FC1AB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                                                                   </w:t>
            </w:r>
          </w:p>
          <w:p w14:paraId="7035BF6B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</w:p>
          <w:p w14:paraId="58FD6747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</w:p>
          <w:p w14:paraId="3A527EC8" w14:textId="77777777" w:rsidR="00A00548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  <w:p w14:paraId="4FA83110" w14:textId="77777777" w:rsidR="00D535E4" w:rsidRDefault="00D535E4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  <w:p w14:paraId="0C6FEEEE" w14:textId="79C4D95E" w:rsidR="00D535E4" w:rsidRPr="009F5B87" w:rsidRDefault="00D535E4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</w:tc>
      </w:tr>
      <w:tr w:rsidR="00A00548" w:rsidRPr="009F5B87" w14:paraId="6CABA7CB" w14:textId="77777777" w:rsidTr="004269A9">
        <w:trPr>
          <w:trHeight w:val="192"/>
        </w:trPr>
        <w:tc>
          <w:tcPr>
            <w:tcW w:w="10060" w:type="dxa"/>
            <w:shd w:val="clear" w:color="auto" w:fill="F2DBDB" w:themeFill="accent2" w:themeFillTint="33"/>
          </w:tcPr>
          <w:p w14:paraId="226A8CE3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ELECTRICIDAD</w:t>
            </w:r>
            <w:r w:rsidRPr="009F5B87">
              <w:rPr>
                <w:rFonts w:asciiTheme="minorHAnsi" w:hAnsiTheme="minorHAnsi" w:cstheme="minorHAnsi"/>
                <w:b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(NORMA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COVENIN</w:t>
            </w:r>
            <w:r w:rsidRPr="009F5B87">
              <w:rPr>
                <w:rFonts w:asciiTheme="minorHAnsi" w:hAnsiTheme="minorHAnsi" w:cstheme="minorHAnsi"/>
                <w:b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200-99)</w:t>
            </w:r>
          </w:p>
        </w:tc>
      </w:tr>
      <w:tr w:rsidR="00A00548" w:rsidRPr="009F5B87" w14:paraId="2CCE7987" w14:textId="77777777" w:rsidTr="000340AC">
        <w:trPr>
          <w:trHeight w:val="2193"/>
        </w:trPr>
        <w:tc>
          <w:tcPr>
            <w:tcW w:w="10060" w:type="dxa"/>
          </w:tcPr>
          <w:p w14:paraId="105113F4" w14:textId="39B7C30A" w:rsidR="00A00548" w:rsidRPr="009F5B87" w:rsidRDefault="00A00548" w:rsidP="000340AC">
            <w:pPr>
              <w:pStyle w:val="TableParagraph"/>
              <w:tabs>
                <w:tab w:val="left" w:pos="1773"/>
              </w:tabs>
              <w:spacing w:line="206" w:lineRule="exact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TENSION</w:t>
            </w:r>
            <w:r w:rsidRPr="009F5B87">
              <w:rPr>
                <w:rFonts w:asciiTheme="minorHAnsi" w:hAnsiTheme="minorHAnsi" w:cstheme="minorHAnsi"/>
                <w:spacing w:val="48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110V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220V</w:t>
            </w:r>
            <w:r w:rsidRPr="009F5B87">
              <w:rPr>
                <w:rFonts w:asciiTheme="minorHAnsi" w:hAnsiTheme="minorHAnsi" w:cstheme="minorHAnsi"/>
                <w:spacing w:val="101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_</w:t>
            </w:r>
            <w:r w:rsidRPr="009F5B87">
              <w:rPr>
                <w:rFonts w:asciiTheme="minorHAnsi" w:hAnsiTheme="minorHAnsi" w:cstheme="minorHAnsi"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MATERIAL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DEL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TABLERO:</w:t>
            </w:r>
          </w:p>
          <w:p w14:paraId="0062B142" w14:textId="77777777" w:rsidR="00C50DC0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CONDUCTORES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DEBIDAMENTE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CANALIZADOS: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8C44FB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="008C44FB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UBICACIÓN DEL TABLERO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ELECTRICO: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VENTILADOS: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C50DC0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</w:p>
          <w:p w14:paraId="11773F33" w14:textId="475A8169" w:rsidR="00A00548" w:rsidRPr="009F5B87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MECANICA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NATURAL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>REQUIERE:</w:t>
            </w:r>
            <w:r w:rsidR="00C50DC0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 </w:t>
            </w:r>
            <w:r w:rsidRPr="009F5B87">
              <w:rPr>
                <w:rFonts w:asciiTheme="minorHAnsi" w:hAnsiTheme="minorHAnsi" w:cstheme="minorHAnsi"/>
                <w:spacing w:val="-47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C50DC0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</w:t>
            </w:r>
            <w:r w:rsidRPr="009F5B87">
              <w:rPr>
                <w:rFonts w:asciiTheme="minorHAnsi" w:hAnsiTheme="minorHAnsi" w:cstheme="minorHAnsi"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INTERRUPTORES: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TERMOMAGNETICOS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 xml:space="preserve">: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CUCHILLAS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>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TAPONERAS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FUSIBLERA 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>____ OTROS:__________</w:t>
            </w:r>
          </w:p>
          <w:p w14:paraId="26C04CEA" w14:textId="77777777" w:rsidR="00A00548" w:rsidRPr="009F5B87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REQUIERE</w:t>
            </w:r>
            <w:r w:rsidRPr="009F5B87">
              <w:rPr>
                <w:rFonts w:asciiTheme="minorHAnsi" w:hAnsiTheme="minorHAnsi" w:cstheme="minorHAnsi"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ESTUDIO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CARGA: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 ____________NO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>_________</w:t>
            </w:r>
          </w:p>
          <w:p w14:paraId="63164193" w14:textId="77777777" w:rsidR="00A00548" w:rsidRPr="00165771" w:rsidRDefault="00A00548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16577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OBSERVACIONES: </w:t>
            </w:r>
          </w:p>
          <w:p w14:paraId="5E7E181B" w14:textId="77777777" w:rsidR="005468A4" w:rsidRDefault="005468A4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68092A1" w14:textId="77777777" w:rsidR="005468A4" w:rsidRDefault="005468A4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543FC1E9" w14:textId="77777777" w:rsidR="004269A9" w:rsidRDefault="004269A9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3A536820" w14:textId="77777777" w:rsidR="005468A4" w:rsidRPr="009F5B87" w:rsidRDefault="005468A4" w:rsidP="000340AC">
            <w:pPr>
              <w:pStyle w:val="TableParagraph"/>
              <w:tabs>
                <w:tab w:val="left" w:pos="8721"/>
              </w:tabs>
              <w:spacing w:before="2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A00548" w:rsidRPr="009F5B87" w14:paraId="43CAF2B4" w14:textId="77777777" w:rsidTr="00145B94">
        <w:trPr>
          <w:trHeight w:val="274"/>
        </w:trPr>
        <w:tc>
          <w:tcPr>
            <w:tcW w:w="10060" w:type="dxa"/>
            <w:shd w:val="clear" w:color="auto" w:fill="F2DBDB" w:themeFill="accent2" w:themeFillTint="33"/>
          </w:tcPr>
          <w:p w14:paraId="08190B16" w14:textId="33C0BB80" w:rsidR="00A00548" w:rsidRPr="009F5B87" w:rsidRDefault="00A00548" w:rsidP="000340AC">
            <w:pPr>
              <w:pStyle w:val="TableParagraph"/>
              <w:spacing w:line="206" w:lineRule="exact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INSTALACION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GAS (GACETA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OFICIAL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2071 DE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FECHA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08/08/77</w:t>
            </w:r>
            <w:r w:rsidRPr="009F5B87">
              <w:rPr>
                <w:rFonts w:asciiTheme="minorHAnsi" w:hAnsiTheme="minorHAnsi" w:cstheme="minorHAnsi"/>
                <w:b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NORMA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COVENNIN 928-78)</w:t>
            </w:r>
          </w:p>
        </w:tc>
      </w:tr>
      <w:tr w:rsidR="00A00548" w:rsidRPr="009F5B87" w14:paraId="3A02AD4A" w14:textId="77777777" w:rsidTr="00E43CD9">
        <w:trPr>
          <w:trHeight w:val="2845"/>
        </w:trPr>
        <w:tc>
          <w:tcPr>
            <w:tcW w:w="10060" w:type="dxa"/>
          </w:tcPr>
          <w:p w14:paraId="76150CCE" w14:textId="02D0BF65" w:rsidR="00D4797A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SUMINISTRO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GAS: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SISTEMA EMPLEADO: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DIRECTO: 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TANQUE</w:t>
            </w:r>
            <w:r w:rsidR="00D4797A"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="00D4797A" w:rsidRPr="009F5B87">
              <w:rPr>
                <w:rFonts w:asciiTheme="minorHAnsi" w:hAnsiTheme="minorHAnsi" w:cstheme="minorHAnsi"/>
                <w:sz w:val="16"/>
                <w:szCs w:val="16"/>
              </w:rPr>
              <w:t>ESTACIONARIO:</w:t>
            </w:r>
            <w:r w:rsidR="00D4797A"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="00D4797A">
              <w:rPr>
                <w:rFonts w:asciiTheme="minorHAnsi" w:hAnsiTheme="minorHAnsi" w:cstheme="minorHAnsi"/>
                <w:sz w:val="16"/>
                <w:szCs w:val="16"/>
              </w:rPr>
              <w:t>CAPACIDAD__________</w:t>
            </w:r>
            <w:r w:rsidR="00264BFA">
              <w:rPr>
                <w:rFonts w:asciiTheme="minorHAnsi" w:hAnsiTheme="minorHAnsi" w:cstheme="minorHAnsi"/>
                <w:sz w:val="16"/>
                <w:szCs w:val="16"/>
              </w:rPr>
              <w:t>_ FECHA</w:t>
            </w:r>
            <w:r w:rsidR="00D4797A">
              <w:rPr>
                <w:rFonts w:asciiTheme="minorHAnsi" w:hAnsiTheme="minorHAnsi" w:cstheme="minorHAnsi"/>
                <w:sz w:val="16"/>
                <w:szCs w:val="16"/>
              </w:rPr>
              <w:t xml:space="preserve"> DE PRUEBA DE HERMETICIDAD A TUBERIAS_____________________________</w:t>
            </w:r>
          </w:p>
          <w:p w14:paraId="40737257" w14:textId="03E54E8E" w:rsidR="00D4797A" w:rsidRPr="00264BFA" w:rsidRDefault="00D4797A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CILINDROS DE G.LP______</w:t>
            </w:r>
            <w:r w:rsidR="00A00548" w:rsidRPr="009F5B87">
              <w:rPr>
                <w:rFonts w:asciiTheme="minorHAnsi" w:hAnsiTheme="minorHAnsi" w:cstheme="minorHAnsi"/>
                <w:sz w:val="16"/>
                <w:szCs w:val="16"/>
              </w:rPr>
              <w:t>CAPACIDAD(KG)</w:t>
            </w:r>
            <w:r w:rsidR="00A00548"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_____ </w:t>
            </w:r>
            <w:r w:rsidR="00264BFA">
              <w:rPr>
                <w:rFonts w:asciiTheme="minorHAnsi" w:hAnsiTheme="minorHAnsi" w:cstheme="minorHAnsi"/>
                <w:sz w:val="16"/>
                <w:szCs w:val="16"/>
              </w:rPr>
              <w:t>UBICACIÓN__________________________________VENTILADAS: SI____NO___</w:t>
            </w:r>
          </w:p>
          <w:p w14:paraId="006E0043" w14:textId="77777777" w:rsidR="00A00548" w:rsidRPr="009F5B87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PROTEGIDAS: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CORRECTAMENTE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INSTALADO:</w:t>
            </w:r>
          </w:p>
          <w:p w14:paraId="170CC41D" w14:textId="77777777" w:rsidR="00A00548" w:rsidRPr="009F5B87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 DE CONEXIÓN: TUBERIA: _____________ MANGUERA: ______________ ESPECIFIQUE: ___________________________</w:t>
            </w:r>
          </w:p>
          <w:p w14:paraId="6D7A1335" w14:textId="77777777" w:rsidR="00A00548" w:rsidRPr="00145B94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145B94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OBSERVACIONES: </w:t>
            </w:r>
          </w:p>
          <w:p w14:paraId="30A6D052" w14:textId="77777777" w:rsidR="002B6ED3" w:rsidRDefault="002B6ED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3E2C0060" w14:textId="77777777" w:rsidR="003764A3" w:rsidRDefault="003764A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  <w:tbl>
            <w:tblPr>
              <w:tblStyle w:val="TableNormal"/>
              <w:tblpPr w:leftFromText="141" w:rightFromText="141" w:vertAnchor="page" w:horzAnchor="page" w:tblpX="727" w:tblpY="2441"/>
              <w:tblOverlap w:val="never"/>
              <w:tblW w:w="10060" w:type="dxa"/>
              <w:tblLayout w:type="fixed"/>
              <w:tblLook w:val="01E0" w:firstRow="1" w:lastRow="1" w:firstColumn="1" w:lastColumn="1" w:noHBand="0" w:noVBand="0"/>
            </w:tblPr>
            <w:tblGrid>
              <w:gridCol w:w="10060"/>
            </w:tblGrid>
            <w:tr w:rsidR="009F79A2" w:rsidRPr="009F5B87" w14:paraId="36A0FAF6" w14:textId="77777777" w:rsidTr="004F0897">
              <w:trPr>
                <w:trHeight w:val="60"/>
              </w:trPr>
              <w:tc>
                <w:tcPr>
                  <w:tcW w:w="10060" w:type="dxa"/>
                  <w:shd w:val="clear" w:color="auto" w:fill="FFFFFF" w:themeFill="background1"/>
                </w:tcPr>
                <w:p w14:paraId="03C1A343" w14:textId="5EC406B0" w:rsidR="009F79A2" w:rsidRPr="009F5B87" w:rsidRDefault="009F79A2" w:rsidP="009F79A2">
                  <w:pPr>
                    <w:pStyle w:val="TableParagraph"/>
                    <w:spacing w:line="251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</w:tc>
            </w:tr>
            <w:tr w:rsidR="009F79A2" w:rsidRPr="009F5B87" w14:paraId="36614096" w14:textId="77777777" w:rsidTr="004F0897">
              <w:trPr>
                <w:trHeight w:val="1407"/>
              </w:trPr>
              <w:tc>
                <w:tcPr>
                  <w:tcW w:w="10060" w:type="dxa"/>
                </w:tcPr>
                <w:p w14:paraId="691FEA9A" w14:textId="27078CE4" w:rsidR="00E43CD9" w:rsidRPr="00E43CD9" w:rsidRDefault="00E43CD9" w:rsidP="00E43CD9">
                  <w:pPr>
                    <w:pStyle w:val="TableParagraph"/>
                    <w:shd w:val="clear" w:color="auto" w:fill="F2DBDB" w:themeFill="accent2" w:themeFillTint="33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lastRenderedPageBreak/>
                    <w:t>ALMACENAMIENTO</w:t>
                  </w:r>
                  <w:r w:rsidRPr="00E43CD9">
                    <w:rPr>
                      <w:rFonts w:asciiTheme="minorHAnsi" w:hAnsiTheme="minorHAnsi"/>
                      <w:b/>
                      <w:spacing w:val="-4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(NORMA</w:t>
                  </w:r>
                  <w:r w:rsidRPr="00E43CD9">
                    <w:rPr>
                      <w:rFonts w:asciiTheme="minorHAnsi" w:hAnsiTheme="minorHAnsi"/>
                      <w:b/>
                      <w:spacing w:val="-1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COVENIN</w:t>
                  </w:r>
                  <w:r w:rsidRPr="00E43CD9">
                    <w:rPr>
                      <w:rFonts w:asciiTheme="minorHAnsi" w:hAnsiTheme="minorHAnsi"/>
                      <w:b/>
                      <w:spacing w:val="-3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2239-IV</w:t>
                  </w:r>
                  <w:r w:rsidRPr="00E43CD9">
                    <w:rPr>
                      <w:rFonts w:asciiTheme="minorHAnsi" w:hAnsiTheme="minorHAnsi"/>
                      <w:b/>
                      <w:spacing w:val="-3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89)</w:t>
                  </w:r>
                  <w:r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__________________________________________________________________________________</w:t>
                  </w:r>
                </w:p>
                <w:p w14:paraId="19B426DF" w14:textId="77777777" w:rsidR="000B2BF4" w:rsidRDefault="000B2BF4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58C87CFE" w14:textId="7F4874C2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TIPO</w:t>
                  </w:r>
                  <w:r w:rsidRPr="009F5B87">
                    <w:rPr>
                      <w:rFonts w:asciiTheme="minorHAnsi" w:hAnsiTheme="minorHAnsi"/>
                      <w:spacing w:val="-4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MERCANCIA(S)</w:t>
                  </w:r>
                  <w:r w:rsidRPr="009F5B87">
                    <w:rPr>
                      <w:rFonts w:asciiTheme="minorHAnsi" w:hAnsiTheme="minorHAnsi"/>
                      <w:spacing w:val="-4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ALMACENADO(S):</w:t>
                  </w:r>
                </w:p>
                <w:p w14:paraId="1E6FFD02" w14:textId="1A0C778F" w:rsidR="009F79A2" w:rsidRPr="009F79A2" w:rsidRDefault="009F79A2" w:rsidP="009F79A2">
                  <w:pPr>
                    <w:pStyle w:val="TableParagraph"/>
                    <w:tabs>
                      <w:tab w:val="left" w:pos="4522"/>
                      <w:tab w:val="left" w:pos="5072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CUMPLE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CON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LA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NORMAS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3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ALMACENAMIENTO: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SI</w:t>
                  </w:r>
                  <w:r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       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79A2">
                    <w:rPr>
                      <w:rFonts w:asciiTheme="minorHAnsi" w:hAnsiTheme="minorHAnsi"/>
                      <w:sz w:val="16"/>
                      <w:szCs w:val="16"/>
                    </w:rPr>
                    <w:t>_        ESPECIFIQUE:</w:t>
                  </w:r>
                </w:p>
                <w:p w14:paraId="635F349C" w14:textId="77777777" w:rsidR="009F79A2" w:rsidRDefault="009F79A2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PROTECCION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INCENDIOS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I ___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ESPECIFICIQUE</w:t>
                  </w:r>
                </w:p>
                <w:p w14:paraId="5E7AAA8F" w14:textId="77777777" w:rsidR="009F79A2" w:rsidRPr="00315309" w:rsidRDefault="009F79A2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315309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OBSERVACIONES</w:t>
                  </w:r>
                </w:p>
                <w:p w14:paraId="24A371E5" w14:textId="77777777" w:rsidR="000B2BF4" w:rsidRDefault="000B2BF4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4949FC4F" w14:textId="273072FF" w:rsidR="000B2BF4" w:rsidRPr="009F5B87" w:rsidRDefault="000B2BF4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</w:tr>
            <w:tr w:rsidR="009F79A2" w:rsidRPr="009F5B87" w14:paraId="71AF4D52" w14:textId="77777777" w:rsidTr="004F0897">
              <w:trPr>
                <w:trHeight w:val="258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4BF784D2" w14:textId="40A44A23" w:rsidR="009F79A2" w:rsidRPr="008874A8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TABLERO CENTRAL DE INCENDIOS (NORMAS COVENIN </w:t>
                  </w:r>
                  <w:r w:rsidR="008874A8"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1041)</w:t>
                  </w:r>
                  <w:r w:rsid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 ___________________________________________________________________________</w:t>
                  </w:r>
                </w:p>
              </w:tc>
            </w:tr>
            <w:tr w:rsidR="009F79A2" w:rsidRPr="009F5B87" w14:paraId="16B28860" w14:textId="77777777" w:rsidTr="004F0897">
              <w:trPr>
                <w:trHeight w:val="2971"/>
              </w:trPr>
              <w:tc>
                <w:tcPr>
                  <w:tcW w:w="10060" w:type="dxa"/>
                  <w:shd w:val="clear" w:color="auto" w:fill="FFFFFF" w:themeFill="background1"/>
                </w:tcPr>
                <w:p w14:paraId="6D36253E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513FAF70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MARCA; ___________________ DIGITAL: ________ ANALOGO: _______ UBICACIÓN: _______________________________________________</w:t>
                  </w:r>
                </w:p>
                <w:p w14:paraId="133A3588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B244DB7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FUNCIONA: SI_______ NO ________ FECHA DE ULTIMO MANTENIMIENTO: __________________________________________________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</w:t>
                  </w:r>
                </w:p>
                <w:p w14:paraId="7AC63EDE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2266BF3D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EMPRESA: _____________________________________________________ CANTIDAD ESTACION MANUAL: 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</w:t>
                  </w:r>
                </w:p>
                <w:p w14:paraId="5AC352E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1250A6FD" w14:textId="77777777" w:rsidR="009F79A2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CANTIDAD DETECTORES: _______________ TIPOS: __________ IONICOS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___________ DETECTORES OPTICOS/ FOTOSELECTRICOS: 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</w:t>
                  </w:r>
                </w:p>
                <w:p w14:paraId="3B22F26E" w14:textId="77777777" w:rsidR="009F79A2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46BB3A7B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DETECTORES TERMICOS: ________ OTROS __________________________________________________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_______</w:t>
                  </w:r>
                </w:p>
                <w:p w14:paraId="17BF5654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225F9F9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18A036F" w14:textId="0602D42A" w:rsidR="009F79A2" w:rsidRPr="009F5B87" w:rsidRDefault="009F79A2" w:rsidP="00315309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315309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OBSERAVCIONES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9F79A2" w:rsidRPr="009F5B87" w14:paraId="156A8A99" w14:textId="77777777" w:rsidTr="004F0897">
              <w:trPr>
                <w:trHeight w:val="218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5A26968D" w14:textId="1ACBCBFE" w:rsidR="009F79A2" w:rsidRPr="008874A8" w:rsidRDefault="009F79A2" w:rsidP="008874A8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LAMPARAS DE EMERGENCIA AUTOCONTENIDAS (NORMA </w:t>
                  </w:r>
                  <w:r w:rsidR="00E5242A"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1472)</w:t>
                  </w:r>
                  <w:r w:rsid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 _</w:t>
                  </w:r>
                  <w:r w:rsid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</w:t>
                  </w:r>
                </w:p>
              </w:tc>
            </w:tr>
            <w:tr w:rsidR="009F79A2" w:rsidRPr="009F5B87" w14:paraId="13552AA3" w14:textId="77777777" w:rsidTr="004F0897">
              <w:trPr>
                <w:trHeight w:val="1451"/>
              </w:trPr>
              <w:tc>
                <w:tcPr>
                  <w:tcW w:w="10060" w:type="dxa"/>
                </w:tcPr>
                <w:p w14:paraId="3353CE3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BC7685B" w14:textId="7012B791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TENSION 110V: 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_______ 220V: ___________MARCA: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___________________</w:t>
                  </w:r>
                  <w:r w:rsidR="005E73B4">
                    <w:rPr>
                      <w:rFonts w:asciiTheme="minorHAnsi" w:hAnsiTheme="minorHAnsi"/>
                      <w:sz w:val="16"/>
                      <w:szCs w:val="16"/>
                    </w:rPr>
                    <w:t>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 xml:space="preserve"> FUNCIONA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: SI_____ NO______</w:t>
                  </w:r>
                </w:p>
                <w:p w14:paraId="2BFB711B" w14:textId="77777777" w:rsidR="009F79A2" w:rsidRPr="00FC78E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FC78E7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OBSERVACIONES:</w:t>
                  </w:r>
                </w:p>
                <w:p w14:paraId="682EF0FF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6BE05ED2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19A2859E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0AECC476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8398FFA" w14:textId="77777777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</w:tr>
            <w:tr w:rsidR="009F79A2" w14:paraId="366DF22E" w14:textId="77777777" w:rsidTr="004F0897">
              <w:trPr>
                <w:trHeight w:val="240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5EF34A15" w14:textId="0AD0B82C" w:rsidR="009F79A2" w:rsidRPr="00E5242A" w:rsidRDefault="009F79A2" w:rsidP="005A5BCD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GENERALIDADES</w:t>
                  </w:r>
                  <w:r w:rsid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________________________________________________________________________________________________________________</w:t>
                  </w:r>
                </w:p>
              </w:tc>
            </w:tr>
            <w:tr w:rsidR="009F79A2" w:rsidRPr="00501AC5" w14:paraId="7DB36010" w14:textId="77777777" w:rsidTr="004F0897">
              <w:trPr>
                <w:trHeight w:val="987"/>
              </w:trPr>
              <w:tc>
                <w:tcPr>
                  <w:tcW w:w="10060" w:type="dxa"/>
                </w:tcPr>
                <w:p w14:paraId="67B0C91E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2F08D6D" w14:textId="309538CC" w:rsidR="009F79A2" w:rsidRPr="009F5B87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AIRE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ACONDICONADOS: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MODULAR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CENTRAL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DUCTOS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ABERTURA VERTICAL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  <w:t>______</w:t>
                  </w:r>
                </w:p>
                <w:p w14:paraId="516E69B6" w14:textId="77777777" w:rsidR="009F79A2" w:rsidRPr="009F5B87" w:rsidRDefault="009F79A2" w:rsidP="009F79A2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6F676C58" w14:textId="77777777" w:rsidR="00A22CFA" w:rsidRDefault="009F79A2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FILTRACIONES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CAMBIO DE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USO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 xml:space="preserve">EDIFICACION: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  <w:t>__________________________________________</w:t>
                  </w:r>
                </w:p>
                <w:p w14:paraId="393CF8A2" w14:textId="77777777" w:rsidR="00A22CFA" w:rsidRDefault="00A22CFA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</w:p>
                <w:p w14:paraId="36DC44F4" w14:textId="3E536CAD" w:rsidR="009F79A2" w:rsidRDefault="009F79A2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  <w:r>
                    <w:rPr>
                      <w:rFonts w:asciiTheme="minorHAnsi" w:hAnsiTheme="minorHAnsi"/>
                      <w:b/>
                      <w:sz w:val="16"/>
                      <w:szCs w:val="16"/>
                    </w:rPr>
                    <w:t xml:space="preserve"> </w:t>
                  </w:r>
                </w:p>
                <w:p w14:paraId="3B4E193C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  <w:r>
                    <w:rPr>
                      <w:rFonts w:asciiTheme="minorHAnsi" w:hAnsiTheme="minorHAnsi"/>
                      <w:b/>
                      <w:sz w:val="16"/>
                      <w:szCs w:val="16"/>
                    </w:rPr>
                    <w:t xml:space="preserve">OBSERVACIONES GENERALES Y RECOMENDACIONES POR PARTE DEL INSPECTOR ACTUANTE </w:t>
                  </w:r>
                </w:p>
                <w:p w14:paraId="3E2AEF69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5F64955D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5DA124F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02F561B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0306FDD0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E43CA49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9B4356D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21727E73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069D22D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6B0DE5E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6DC4010B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AF23836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0118A2A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59C5199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A4F83B5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77C7C24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DB32C33" w14:textId="77777777" w:rsidR="009F79A2" w:rsidRPr="00501AC5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</w:tc>
            </w:tr>
          </w:tbl>
          <w:p w14:paraId="5FCC41BC" w14:textId="77777777" w:rsidR="002B6ED3" w:rsidRPr="009F5B87" w:rsidRDefault="002B6ED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730CB482" w14:textId="77777777" w:rsidR="009F79A2" w:rsidRDefault="009F79A2" w:rsidP="00A00548">
      <w:pPr>
        <w:rPr>
          <w:rFonts w:ascii="Arial Black" w:hAnsi="Arial Black"/>
          <w:lang w:val="es-ES"/>
        </w:rPr>
      </w:pPr>
    </w:p>
    <w:p w14:paraId="47F87B93" w14:textId="77777777" w:rsidR="009F79A2" w:rsidRDefault="009F79A2" w:rsidP="00A00548">
      <w:pPr>
        <w:rPr>
          <w:rFonts w:ascii="Arial Black" w:hAnsi="Arial Black"/>
          <w:lang w:val="es-ES"/>
        </w:rPr>
      </w:pPr>
    </w:p>
    <w:p w14:paraId="67272744" w14:textId="77777777" w:rsidR="0095634B" w:rsidRDefault="0095634B" w:rsidP="00A00548">
      <w:pPr>
        <w:rPr>
          <w:rFonts w:ascii="Arial Black" w:hAnsi="Arial Black"/>
          <w:lang w:val="es-ES"/>
        </w:rPr>
      </w:pPr>
    </w:p>
    <w:p w14:paraId="41BCCE3E" w14:textId="77777777" w:rsidR="009F79A2" w:rsidRPr="00973D4E" w:rsidRDefault="009F79A2" w:rsidP="00A00548">
      <w:pPr>
        <w:rPr>
          <w:rFonts w:ascii="Arial" w:hAnsi="Arial" w:cs="Arial"/>
          <w:lang w:val="es-ES"/>
        </w:rPr>
      </w:pPr>
    </w:p>
    <w:p w14:paraId="22A98F32" w14:textId="4B399E02" w:rsidR="00A00548" w:rsidRPr="00170EDF" w:rsidRDefault="00A00548" w:rsidP="00A00548">
      <w:pPr>
        <w:tabs>
          <w:tab w:val="left" w:pos="5147"/>
        </w:tabs>
        <w:spacing w:before="1"/>
        <w:rPr>
          <w:rFonts w:ascii="Arial" w:hAnsi="Arial" w:cs="Arial"/>
          <w:b/>
          <w:bCs/>
          <w:sz w:val="20"/>
        </w:rPr>
      </w:pPr>
      <w:r w:rsidRPr="00170EDF">
        <w:rPr>
          <w:rFonts w:ascii="Arial" w:hAnsi="Arial" w:cs="Arial"/>
          <w:b/>
          <w:bCs/>
          <w:sz w:val="20"/>
        </w:rPr>
        <w:t>INSPECTOR</w:t>
      </w:r>
      <w:r w:rsidRPr="00170EDF">
        <w:rPr>
          <w:rFonts w:ascii="Arial" w:hAnsi="Arial" w:cs="Arial"/>
          <w:b/>
          <w:bCs/>
          <w:spacing w:val="-2"/>
          <w:sz w:val="20"/>
        </w:rPr>
        <w:t xml:space="preserve"> </w:t>
      </w:r>
      <w:r w:rsidRPr="00170EDF">
        <w:rPr>
          <w:rFonts w:ascii="Arial" w:hAnsi="Arial" w:cs="Arial"/>
          <w:b/>
          <w:bCs/>
          <w:sz w:val="20"/>
        </w:rPr>
        <w:t>SEGURIDAD</w:t>
      </w:r>
      <w:r w:rsidRPr="00170EDF">
        <w:rPr>
          <w:rFonts w:ascii="Arial" w:hAnsi="Arial" w:cs="Arial"/>
          <w:b/>
          <w:bCs/>
          <w:spacing w:val="-1"/>
          <w:sz w:val="20"/>
        </w:rPr>
        <w:t xml:space="preserve"> </w:t>
      </w:r>
      <w:r w:rsidRPr="00170EDF">
        <w:rPr>
          <w:rFonts w:ascii="Arial" w:hAnsi="Arial" w:cs="Arial"/>
          <w:b/>
          <w:bCs/>
          <w:sz w:val="20"/>
        </w:rPr>
        <w:t>ACTUANTE</w:t>
      </w:r>
      <w:r w:rsidR="00973D4E" w:rsidRPr="00170EDF">
        <w:rPr>
          <w:rFonts w:ascii="Arial" w:hAnsi="Arial" w:cs="Arial"/>
          <w:b/>
          <w:bCs/>
          <w:sz w:val="20"/>
        </w:rPr>
        <w:t xml:space="preserve">                               PERSONA PRESENTE EN EL SITIO</w:t>
      </w:r>
    </w:p>
    <w:p w14:paraId="5DE72E01" w14:textId="37EA308E" w:rsidR="00A00548" w:rsidRPr="00170EDF" w:rsidRDefault="00A00548" w:rsidP="00A00548">
      <w:pPr>
        <w:tabs>
          <w:tab w:val="left" w:pos="5114"/>
        </w:tabs>
        <w:spacing w:before="19"/>
        <w:rPr>
          <w:rFonts w:ascii="Arial" w:hAnsi="Arial" w:cs="Arial"/>
          <w:b/>
          <w:bCs/>
          <w:sz w:val="20"/>
        </w:rPr>
      </w:pPr>
      <w:r w:rsidRPr="00170EDF">
        <w:rPr>
          <w:rFonts w:ascii="Arial" w:hAnsi="Arial" w:cs="Arial"/>
          <w:b/>
          <w:bCs/>
          <w:sz w:val="20"/>
        </w:rPr>
        <w:t>C.I.</w:t>
      </w:r>
      <w:r w:rsidRPr="00170EDF">
        <w:rPr>
          <w:rFonts w:ascii="Arial" w:hAnsi="Arial" w:cs="Arial"/>
          <w:b/>
          <w:bCs/>
          <w:sz w:val="20"/>
        </w:rPr>
        <w:tab/>
        <w:t xml:space="preserve">   C.I. </w:t>
      </w:r>
    </w:p>
    <w:p w14:paraId="01DC0807" w14:textId="77777777" w:rsidR="00DC5D40" w:rsidRPr="00170EDF" w:rsidRDefault="00DC5D40" w:rsidP="00CC34A2">
      <w:pPr>
        <w:tabs>
          <w:tab w:val="left" w:pos="6870"/>
        </w:tabs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</w:p>
    <w:sectPr w:rsidR="00DC5D40" w:rsidRPr="00170EDF" w:rsidSect="00973D4E">
      <w:headerReference w:type="default" r:id="rId8"/>
      <w:footerReference w:type="default" r:id="rId9"/>
      <w:pgSz w:w="12240" w:h="20160" w:code="5"/>
      <w:pgMar w:top="2098" w:right="1701" w:bottom="1134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09D9D1" w14:textId="77777777" w:rsidR="00D36722" w:rsidRDefault="00D36722" w:rsidP="001C4724">
      <w:r>
        <w:separator/>
      </w:r>
    </w:p>
  </w:endnote>
  <w:endnote w:type="continuationSeparator" w:id="0">
    <w:p w14:paraId="58B65A51" w14:textId="77777777" w:rsidR="00D36722" w:rsidRDefault="00D36722" w:rsidP="001C4724">
      <w:r>
        <w:continuationSeparator/>
      </w:r>
    </w:p>
  </w:endnote>
  <w:endnote w:type="continuationNotice" w:id="1">
    <w:p w14:paraId="155D80A1" w14:textId="77777777" w:rsidR="00D36722" w:rsidRDefault="00D367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85C55" w14:textId="6C8043BB" w:rsidR="00EF3DDF" w:rsidRDefault="00B10BC0">
    <w:pPr>
      <w:pStyle w:val="Piedepgina"/>
    </w:pP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2B444EA" wp14:editId="16E76672">
              <wp:simplePos x="0" y="0"/>
              <wp:positionH relativeFrom="column">
                <wp:posOffset>1358265</wp:posOffset>
              </wp:positionH>
              <wp:positionV relativeFrom="paragraph">
                <wp:posOffset>-402590</wp:posOffset>
              </wp:positionV>
              <wp:extent cx="4838700" cy="1022985"/>
              <wp:effectExtent l="0" t="0" r="0" b="571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102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320F1293" w14:textId="113C6960" w:rsidR="00253141" w:rsidRP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1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cx="http://schemas.microsoft.com/office/drawing/2014/chartex"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06.95pt;margin-top:-31.7pt;width:381pt;height:80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320F1293" w14:textId="113C6960" w:rsidR="00253141" w:rsidRPr="00401493" w:rsidRDefault="00401493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2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cx="http://schemas.microsoft.com/office/drawing/2014/chartex">
          <w:pict>
            <v:shape w14:anchorId="27BFD393" id="Cuadro de texto 4" o:spid="_x0000_s1036" type="#_x0000_t202" style="position:absolute;margin-left:52.5pt;margin-top:-12.2pt;width:78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9DE2F3" w14:textId="77777777" w:rsidR="00D36722" w:rsidRDefault="00D36722" w:rsidP="001C4724">
      <w:r>
        <w:separator/>
      </w:r>
    </w:p>
  </w:footnote>
  <w:footnote w:type="continuationSeparator" w:id="0">
    <w:p w14:paraId="7C2CE791" w14:textId="77777777" w:rsidR="00D36722" w:rsidRDefault="00D36722" w:rsidP="001C4724">
      <w:r>
        <w:continuationSeparator/>
      </w:r>
    </w:p>
  </w:footnote>
  <w:footnote w:type="continuationNotice" w:id="1">
    <w:p w14:paraId="1A7CD9C9" w14:textId="77777777" w:rsidR="00D36722" w:rsidRDefault="00D3672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EA3014" w14:textId="5A42B11A" w:rsidR="00EF3DDF" w:rsidRPr="00C31BAE" w:rsidRDefault="004D131E" w:rsidP="00C31BAE">
    <w:pPr>
      <w:rPr>
        <w:rFonts w:ascii="Arial" w:hAnsi="Arial" w:cs="Arial"/>
        <w:b/>
      </w:rPr>
    </w:pPr>
    <w:r>
      <w:rPr>
        <w:rFonts w:ascii="Arial" w:hAnsi="Arial" w:cs="Arial"/>
        <w:b/>
        <w:noProof/>
        <w:lang w:eastAsia="es-VE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17F7BC96" wp14:editId="69E7DCD4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cx="http://schemas.microsoft.com/office/drawing/2014/chartex">
          <w:pict>
            <v:group w14:anchorId="17F7BC96" id="Grupo 3" o:spid="_x0000_s1026" style="position:absolute;margin-left:-73.95pt;margin-top:-136.9pt;width:585.4pt;height:434.8pt;z-index:251658242;mso-height-relative:margin" coordorigin=",536" coordsize="74348,56121" o:gfxdata="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CDgABBB0AAgg6AAQQdAAIIOgAEEDQ&#10;ASCAoANAAEEHgACCDgABBB0AAgg6AAQQdAAIIOgAEEDQASCAoANAAEEHgACCDgABBB0AAgg6AAQQ&#10;dAAIIOgAEEDQASCAoANAAEEHgACCDgABBB0AAgg6AAQQdAAIIOgAEED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CDgABBB0AAgg6AAQQdAAIIOgAEEDQ&#10;ASCAoANAAEEHgACCDgABBB0AAgg6AAQQdAAIIOgAEEDQASCAoANAAEEHgACCDgABBB0AAgg6AAQQ&#10;dAAIIOgAEEDQASCAoANAAEEHgACCDgABBB0AAgg6AAQQdAAIIOgAEED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">
              <v:group id="Grupo 10" o:spid="_x0000_s1027" style="position:absolute;top:15049;width:74348;height:12852" coordsize="74348,12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">
                    <v:imagedata r:id="rId6" o:title="logo mpprij" blacklevel="6554f"/>
                  </v:shape>
                  <v:shape id="0 Imagen" o:spid="_x0000_s1031" type="#_x0000_t75" style="position:absolute;left:8866;top:831;width:6096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">
                    <v:imagedata r:id="rId7" o:title="" blacklevel="6554f"/>
                  </v:shape>
                  <v:shape id="Imagen 1" o:spid="_x0000_s1032" type="#_x0000_t75" style="position:absolute;left:60960;top:415;width:6121;height:6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">
                    <v:imagedata r:id="rId8" o:title=""/>
                  </v:shape>
                  <v:shape id="Imagen 5" o:spid="_x0000_s1033" type="#_x0000_t75" style="position:absolute;left:68302;width:6046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">
                    <v:imagedata r:id="rId9" o:title="escudo bombero nacional (1) (1)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">
                <v:imagedata r:id="rId10" o:title="banderola tachira (1)"/>
              </v:shape>
            </v:group>
          </w:pict>
        </mc:Fallback>
      </mc:AlternateContent>
    </w:r>
    <w:r w:rsidR="00737B33" w:rsidRPr="004D2A16">
      <w:rPr>
        <w:noProof/>
        <w:lang w:eastAsia="es-VE"/>
      </w:rPr>
      <w:drawing>
        <wp:anchor distT="0" distB="0" distL="114300" distR="114300" simplePos="0" relativeHeight="251658243" behindDoc="1" locked="0" layoutInCell="1" allowOverlap="1" wp14:anchorId="7CCF66E0" wp14:editId="4B9123F6">
          <wp:simplePos x="0" y="0"/>
          <wp:positionH relativeFrom="margin">
            <wp:posOffset>-936177</wp:posOffset>
          </wp:positionH>
          <wp:positionV relativeFrom="paragraph">
            <wp:posOffset>2229559</wp:posOffset>
          </wp:positionV>
          <wp:extent cx="7476565" cy="5862931"/>
          <wp:effectExtent l="0" t="0" r="0" b="0"/>
          <wp:wrapNone/>
          <wp:docPr id="683217349" name="Imagen 683217349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76565" cy="58629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7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2B55"/>
    <w:rsid w:val="0001334C"/>
    <w:rsid w:val="0001484A"/>
    <w:rsid w:val="00020D75"/>
    <w:rsid w:val="000269D3"/>
    <w:rsid w:val="00027FF1"/>
    <w:rsid w:val="000337E9"/>
    <w:rsid w:val="000340AC"/>
    <w:rsid w:val="000403F2"/>
    <w:rsid w:val="00040474"/>
    <w:rsid w:val="000420D7"/>
    <w:rsid w:val="00050AD9"/>
    <w:rsid w:val="00051A4E"/>
    <w:rsid w:val="00053004"/>
    <w:rsid w:val="00060C82"/>
    <w:rsid w:val="00060EC0"/>
    <w:rsid w:val="00065E07"/>
    <w:rsid w:val="0006780F"/>
    <w:rsid w:val="000709A1"/>
    <w:rsid w:val="00071531"/>
    <w:rsid w:val="00071923"/>
    <w:rsid w:val="000743D7"/>
    <w:rsid w:val="00074EEB"/>
    <w:rsid w:val="000804F1"/>
    <w:rsid w:val="0008205C"/>
    <w:rsid w:val="00090D81"/>
    <w:rsid w:val="000928BF"/>
    <w:rsid w:val="000958D8"/>
    <w:rsid w:val="000967FB"/>
    <w:rsid w:val="000A3130"/>
    <w:rsid w:val="000A51DD"/>
    <w:rsid w:val="000B26DF"/>
    <w:rsid w:val="000B2BF4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62F3"/>
    <w:rsid w:val="000F36B6"/>
    <w:rsid w:val="000F4EC2"/>
    <w:rsid w:val="000F6916"/>
    <w:rsid w:val="00104768"/>
    <w:rsid w:val="00104810"/>
    <w:rsid w:val="00105B2F"/>
    <w:rsid w:val="00106885"/>
    <w:rsid w:val="001104E0"/>
    <w:rsid w:val="001121F9"/>
    <w:rsid w:val="00112536"/>
    <w:rsid w:val="001127E1"/>
    <w:rsid w:val="0011321D"/>
    <w:rsid w:val="001134B2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40008"/>
    <w:rsid w:val="00141C40"/>
    <w:rsid w:val="0014512C"/>
    <w:rsid w:val="00145B94"/>
    <w:rsid w:val="00146B9F"/>
    <w:rsid w:val="001529C0"/>
    <w:rsid w:val="00152E62"/>
    <w:rsid w:val="00155938"/>
    <w:rsid w:val="00161C10"/>
    <w:rsid w:val="00165771"/>
    <w:rsid w:val="001679AF"/>
    <w:rsid w:val="00170EDF"/>
    <w:rsid w:val="001776C1"/>
    <w:rsid w:val="00177A62"/>
    <w:rsid w:val="00177FE9"/>
    <w:rsid w:val="00181D5B"/>
    <w:rsid w:val="00194899"/>
    <w:rsid w:val="001952CC"/>
    <w:rsid w:val="001A0BBE"/>
    <w:rsid w:val="001A2FDD"/>
    <w:rsid w:val="001B5154"/>
    <w:rsid w:val="001B646C"/>
    <w:rsid w:val="001B741E"/>
    <w:rsid w:val="001C179D"/>
    <w:rsid w:val="001C45CB"/>
    <w:rsid w:val="001C4724"/>
    <w:rsid w:val="001D0263"/>
    <w:rsid w:val="001D1B4C"/>
    <w:rsid w:val="001D1BAB"/>
    <w:rsid w:val="001D3BF6"/>
    <w:rsid w:val="001D43B4"/>
    <w:rsid w:val="001D4E5A"/>
    <w:rsid w:val="001D6E88"/>
    <w:rsid w:val="001D78C3"/>
    <w:rsid w:val="001E1C12"/>
    <w:rsid w:val="001F481E"/>
    <w:rsid w:val="00210EFE"/>
    <w:rsid w:val="00214584"/>
    <w:rsid w:val="00214DF4"/>
    <w:rsid w:val="002154BD"/>
    <w:rsid w:val="00217691"/>
    <w:rsid w:val="0021774A"/>
    <w:rsid w:val="002233D8"/>
    <w:rsid w:val="00227181"/>
    <w:rsid w:val="002312FE"/>
    <w:rsid w:val="00231C1F"/>
    <w:rsid w:val="0023375D"/>
    <w:rsid w:val="00237C5D"/>
    <w:rsid w:val="00242DE7"/>
    <w:rsid w:val="00250012"/>
    <w:rsid w:val="00253141"/>
    <w:rsid w:val="00256264"/>
    <w:rsid w:val="00256D50"/>
    <w:rsid w:val="00257334"/>
    <w:rsid w:val="00262ED2"/>
    <w:rsid w:val="00264BFA"/>
    <w:rsid w:val="002711F1"/>
    <w:rsid w:val="002732BF"/>
    <w:rsid w:val="00276DCC"/>
    <w:rsid w:val="00285F45"/>
    <w:rsid w:val="0028760C"/>
    <w:rsid w:val="00290A9D"/>
    <w:rsid w:val="00292216"/>
    <w:rsid w:val="0029289B"/>
    <w:rsid w:val="00293A4C"/>
    <w:rsid w:val="00294A08"/>
    <w:rsid w:val="002A37FA"/>
    <w:rsid w:val="002B3BAD"/>
    <w:rsid w:val="002B6928"/>
    <w:rsid w:val="002B6ED3"/>
    <w:rsid w:val="002C38B1"/>
    <w:rsid w:val="002C488F"/>
    <w:rsid w:val="002C4B74"/>
    <w:rsid w:val="002C7188"/>
    <w:rsid w:val="002D1A89"/>
    <w:rsid w:val="002D2018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2402"/>
    <w:rsid w:val="003025E3"/>
    <w:rsid w:val="00302DB8"/>
    <w:rsid w:val="0030501D"/>
    <w:rsid w:val="003100A2"/>
    <w:rsid w:val="0031056C"/>
    <w:rsid w:val="00311005"/>
    <w:rsid w:val="00311FFA"/>
    <w:rsid w:val="00315309"/>
    <w:rsid w:val="00317279"/>
    <w:rsid w:val="00327BBD"/>
    <w:rsid w:val="00330874"/>
    <w:rsid w:val="003315F4"/>
    <w:rsid w:val="003320C9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4A3"/>
    <w:rsid w:val="00376FCE"/>
    <w:rsid w:val="00377DD4"/>
    <w:rsid w:val="003831D6"/>
    <w:rsid w:val="00384161"/>
    <w:rsid w:val="00391EEE"/>
    <w:rsid w:val="003A1330"/>
    <w:rsid w:val="003A4633"/>
    <w:rsid w:val="003A6430"/>
    <w:rsid w:val="003A7CB7"/>
    <w:rsid w:val="003B001D"/>
    <w:rsid w:val="003B7682"/>
    <w:rsid w:val="003C32FA"/>
    <w:rsid w:val="003C45CB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0716E"/>
    <w:rsid w:val="00412837"/>
    <w:rsid w:val="00413081"/>
    <w:rsid w:val="0041379D"/>
    <w:rsid w:val="004211CD"/>
    <w:rsid w:val="00422D48"/>
    <w:rsid w:val="00423695"/>
    <w:rsid w:val="004269A9"/>
    <w:rsid w:val="00426BC6"/>
    <w:rsid w:val="004324FB"/>
    <w:rsid w:val="00433350"/>
    <w:rsid w:val="004335EB"/>
    <w:rsid w:val="004366F8"/>
    <w:rsid w:val="0043671B"/>
    <w:rsid w:val="00440CFC"/>
    <w:rsid w:val="00445302"/>
    <w:rsid w:val="00446CBE"/>
    <w:rsid w:val="00454C18"/>
    <w:rsid w:val="0046389A"/>
    <w:rsid w:val="00474A0E"/>
    <w:rsid w:val="00481539"/>
    <w:rsid w:val="00492A36"/>
    <w:rsid w:val="0049564E"/>
    <w:rsid w:val="004A361E"/>
    <w:rsid w:val="004B115D"/>
    <w:rsid w:val="004B2CCB"/>
    <w:rsid w:val="004B4B09"/>
    <w:rsid w:val="004B7A43"/>
    <w:rsid w:val="004C11EA"/>
    <w:rsid w:val="004D131E"/>
    <w:rsid w:val="004D1F82"/>
    <w:rsid w:val="004D2A16"/>
    <w:rsid w:val="004D6DDA"/>
    <w:rsid w:val="004E371C"/>
    <w:rsid w:val="004E5BAA"/>
    <w:rsid w:val="004E68F9"/>
    <w:rsid w:val="004E72F9"/>
    <w:rsid w:val="004E7833"/>
    <w:rsid w:val="004F0897"/>
    <w:rsid w:val="004F72FB"/>
    <w:rsid w:val="004F7458"/>
    <w:rsid w:val="00500360"/>
    <w:rsid w:val="005014E8"/>
    <w:rsid w:val="00504186"/>
    <w:rsid w:val="00504254"/>
    <w:rsid w:val="005056D6"/>
    <w:rsid w:val="00511048"/>
    <w:rsid w:val="00516608"/>
    <w:rsid w:val="0052103D"/>
    <w:rsid w:val="005215E5"/>
    <w:rsid w:val="00525896"/>
    <w:rsid w:val="00530FA9"/>
    <w:rsid w:val="00535C73"/>
    <w:rsid w:val="00541260"/>
    <w:rsid w:val="00545A0E"/>
    <w:rsid w:val="00545DC3"/>
    <w:rsid w:val="00546135"/>
    <w:rsid w:val="005464FF"/>
    <w:rsid w:val="005468A4"/>
    <w:rsid w:val="00551115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38DA"/>
    <w:rsid w:val="005942EE"/>
    <w:rsid w:val="005952E9"/>
    <w:rsid w:val="00595991"/>
    <w:rsid w:val="00597397"/>
    <w:rsid w:val="005A077F"/>
    <w:rsid w:val="005A14B5"/>
    <w:rsid w:val="005A3472"/>
    <w:rsid w:val="005A5BCD"/>
    <w:rsid w:val="005A69DB"/>
    <w:rsid w:val="005B1D05"/>
    <w:rsid w:val="005B6265"/>
    <w:rsid w:val="005C1B65"/>
    <w:rsid w:val="005C6407"/>
    <w:rsid w:val="005D021F"/>
    <w:rsid w:val="005D2708"/>
    <w:rsid w:val="005D4B2B"/>
    <w:rsid w:val="005D64A1"/>
    <w:rsid w:val="005E294F"/>
    <w:rsid w:val="005E73B4"/>
    <w:rsid w:val="005E78A9"/>
    <w:rsid w:val="005F3A57"/>
    <w:rsid w:val="005F7CC5"/>
    <w:rsid w:val="006050DD"/>
    <w:rsid w:val="00605946"/>
    <w:rsid w:val="00606A45"/>
    <w:rsid w:val="00612DF1"/>
    <w:rsid w:val="00613DE0"/>
    <w:rsid w:val="00613FA2"/>
    <w:rsid w:val="00615147"/>
    <w:rsid w:val="006159CE"/>
    <w:rsid w:val="00622C34"/>
    <w:rsid w:val="006242FC"/>
    <w:rsid w:val="00625F79"/>
    <w:rsid w:val="00626D11"/>
    <w:rsid w:val="00630080"/>
    <w:rsid w:val="00631D20"/>
    <w:rsid w:val="00631E8A"/>
    <w:rsid w:val="00632D11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804F9"/>
    <w:rsid w:val="006918B7"/>
    <w:rsid w:val="006931D2"/>
    <w:rsid w:val="006935D4"/>
    <w:rsid w:val="00695373"/>
    <w:rsid w:val="006A02FF"/>
    <w:rsid w:val="006A354E"/>
    <w:rsid w:val="006A3A70"/>
    <w:rsid w:val="006A4066"/>
    <w:rsid w:val="006A771C"/>
    <w:rsid w:val="006B2D5C"/>
    <w:rsid w:val="006B3F29"/>
    <w:rsid w:val="006B4EF4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704AD0"/>
    <w:rsid w:val="00712FF1"/>
    <w:rsid w:val="00714339"/>
    <w:rsid w:val="00714A8B"/>
    <w:rsid w:val="0071675F"/>
    <w:rsid w:val="00716CA5"/>
    <w:rsid w:val="007308FD"/>
    <w:rsid w:val="0073662E"/>
    <w:rsid w:val="00737B33"/>
    <w:rsid w:val="007416C8"/>
    <w:rsid w:val="0074286C"/>
    <w:rsid w:val="00746F49"/>
    <w:rsid w:val="00751C41"/>
    <w:rsid w:val="00752192"/>
    <w:rsid w:val="00752761"/>
    <w:rsid w:val="007530F2"/>
    <w:rsid w:val="0075692A"/>
    <w:rsid w:val="007577C6"/>
    <w:rsid w:val="00763D97"/>
    <w:rsid w:val="00764269"/>
    <w:rsid w:val="007703C1"/>
    <w:rsid w:val="007818E6"/>
    <w:rsid w:val="00782855"/>
    <w:rsid w:val="007948C7"/>
    <w:rsid w:val="00796BAD"/>
    <w:rsid w:val="007A2A30"/>
    <w:rsid w:val="007A3172"/>
    <w:rsid w:val="007B07B7"/>
    <w:rsid w:val="007B39F8"/>
    <w:rsid w:val="007B6459"/>
    <w:rsid w:val="007B7E94"/>
    <w:rsid w:val="007C3D50"/>
    <w:rsid w:val="007C5DE4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6091"/>
    <w:rsid w:val="0081786C"/>
    <w:rsid w:val="00823A47"/>
    <w:rsid w:val="008244AB"/>
    <w:rsid w:val="008260F6"/>
    <w:rsid w:val="00827784"/>
    <w:rsid w:val="008300DD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2FC3"/>
    <w:rsid w:val="00874A9A"/>
    <w:rsid w:val="00874B0D"/>
    <w:rsid w:val="0087584D"/>
    <w:rsid w:val="00880D6E"/>
    <w:rsid w:val="0088139E"/>
    <w:rsid w:val="00882481"/>
    <w:rsid w:val="00883EC0"/>
    <w:rsid w:val="0088592B"/>
    <w:rsid w:val="00886F3C"/>
    <w:rsid w:val="008874A8"/>
    <w:rsid w:val="008908F3"/>
    <w:rsid w:val="00896DEC"/>
    <w:rsid w:val="008A2D12"/>
    <w:rsid w:val="008B0259"/>
    <w:rsid w:val="008B6050"/>
    <w:rsid w:val="008B7E87"/>
    <w:rsid w:val="008C44FB"/>
    <w:rsid w:val="008D09B7"/>
    <w:rsid w:val="008D6BD3"/>
    <w:rsid w:val="008E23FC"/>
    <w:rsid w:val="008E2B8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4148F"/>
    <w:rsid w:val="00941BDD"/>
    <w:rsid w:val="0094603D"/>
    <w:rsid w:val="00946576"/>
    <w:rsid w:val="009471D1"/>
    <w:rsid w:val="00954CA8"/>
    <w:rsid w:val="0095634B"/>
    <w:rsid w:val="0096094A"/>
    <w:rsid w:val="00962A56"/>
    <w:rsid w:val="00963E95"/>
    <w:rsid w:val="009713ED"/>
    <w:rsid w:val="00971CEB"/>
    <w:rsid w:val="00972F0E"/>
    <w:rsid w:val="00973D4E"/>
    <w:rsid w:val="009741C8"/>
    <w:rsid w:val="00976352"/>
    <w:rsid w:val="00981070"/>
    <w:rsid w:val="00982D69"/>
    <w:rsid w:val="00983962"/>
    <w:rsid w:val="0098720D"/>
    <w:rsid w:val="009907D1"/>
    <w:rsid w:val="009A38A8"/>
    <w:rsid w:val="009A5B6F"/>
    <w:rsid w:val="009A7F25"/>
    <w:rsid w:val="009C0722"/>
    <w:rsid w:val="009C3DEA"/>
    <w:rsid w:val="009C6674"/>
    <w:rsid w:val="009C7D24"/>
    <w:rsid w:val="009D37B1"/>
    <w:rsid w:val="009D3F1C"/>
    <w:rsid w:val="009D6C58"/>
    <w:rsid w:val="009D72B3"/>
    <w:rsid w:val="009D7C3A"/>
    <w:rsid w:val="009E0F8B"/>
    <w:rsid w:val="009E1B2D"/>
    <w:rsid w:val="009E1C48"/>
    <w:rsid w:val="009E4742"/>
    <w:rsid w:val="009F3B12"/>
    <w:rsid w:val="009F5AB3"/>
    <w:rsid w:val="009F79A2"/>
    <w:rsid w:val="00A00548"/>
    <w:rsid w:val="00A151F7"/>
    <w:rsid w:val="00A22CFA"/>
    <w:rsid w:val="00A23923"/>
    <w:rsid w:val="00A24712"/>
    <w:rsid w:val="00A25A08"/>
    <w:rsid w:val="00A27481"/>
    <w:rsid w:val="00A30A12"/>
    <w:rsid w:val="00A31D8E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7194"/>
    <w:rsid w:val="00AB113E"/>
    <w:rsid w:val="00AB1D72"/>
    <w:rsid w:val="00AB2685"/>
    <w:rsid w:val="00AC06C2"/>
    <w:rsid w:val="00AC076E"/>
    <w:rsid w:val="00AC4C2F"/>
    <w:rsid w:val="00AC5098"/>
    <w:rsid w:val="00AD5A79"/>
    <w:rsid w:val="00AD60A3"/>
    <w:rsid w:val="00AE1ABB"/>
    <w:rsid w:val="00AE4590"/>
    <w:rsid w:val="00AE62E6"/>
    <w:rsid w:val="00AE75FC"/>
    <w:rsid w:val="00AF1B6D"/>
    <w:rsid w:val="00B00D1B"/>
    <w:rsid w:val="00B02437"/>
    <w:rsid w:val="00B10BC0"/>
    <w:rsid w:val="00B10E5F"/>
    <w:rsid w:val="00B14F6E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3758"/>
    <w:rsid w:val="00B64F87"/>
    <w:rsid w:val="00B67074"/>
    <w:rsid w:val="00B67CFA"/>
    <w:rsid w:val="00B67D4C"/>
    <w:rsid w:val="00B7530C"/>
    <w:rsid w:val="00B77D58"/>
    <w:rsid w:val="00B8182B"/>
    <w:rsid w:val="00B83751"/>
    <w:rsid w:val="00B85D99"/>
    <w:rsid w:val="00B8627C"/>
    <w:rsid w:val="00B93660"/>
    <w:rsid w:val="00B966F5"/>
    <w:rsid w:val="00B977C5"/>
    <w:rsid w:val="00BA022C"/>
    <w:rsid w:val="00BA7146"/>
    <w:rsid w:val="00BB0718"/>
    <w:rsid w:val="00BB17A3"/>
    <w:rsid w:val="00BB25EC"/>
    <w:rsid w:val="00BC0FB5"/>
    <w:rsid w:val="00BC365B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F0806"/>
    <w:rsid w:val="00BF26DA"/>
    <w:rsid w:val="00BF32D4"/>
    <w:rsid w:val="00C02640"/>
    <w:rsid w:val="00C07778"/>
    <w:rsid w:val="00C10BE2"/>
    <w:rsid w:val="00C12143"/>
    <w:rsid w:val="00C201D7"/>
    <w:rsid w:val="00C21C37"/>
    <w:rsid w:val="00C2636A"/>
    <w:rsid w:val="00C27226"/>
    <w:rsid w:val="00C31BAE"/>
    <w:rsid w:val="00C33756"/>
    <w:rsid w:val="00C364E6"/>
    <w:rsid w:val="00C367F1"/>
    <w:rsid w:val="00C36D88"/>
    <w:rsid w:val="00C42BFB"/>
    <w:rsid w:val="00C50DC0"/>
    <w:rsid w:val="00C5132C"/>
    <w:rsid w:val="00C54B56"/>
    <w:rsid w:val="00C555FC"/>
    <w:rsid w:val="00C55DA5"/>
    <w:rsid w:val="00C62EDF"/>
    <w:rsid w:val="00C64373"/>
    <w:rsid w:val="00C65E9D"/>
    <w:rsid w:val="00C72593"/>
    <w:rsid w:val="00C7369C"/>
    <w:rsid w:val="00C91FD3"/>
    <w:rsid w:val="00C926A8"/>
    <w:rsid w:val="00CA1DAD"/>
    <w:rsid w:val="00CA34FD"/>
    <w:rsid w:val="00CA3E90"/>
    <w:rsid w:val="00CB3794"/>
    <w:rsid w:val="00CB4387"/>
    <w:rsid w:val="00CB4F93"/>
    <w:rsid w:val="00CB60F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1780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A1"/>
    <w:rsid w:val="00D22B77"/>
    <w:rsid w:val="00D2552B"/>
    <w:rsid w:val="00D27AFD"/>
    <w:rsid w:val="00D3398B"/>
    <w:rsid w:val="00D35F5D"/>
    <w:rsid w:val="00D36722"/>
    <w:rsid w:val="00D37BAE"/>
    <w:rsid w:val="00D41098"/>
    <w:rsid w:val="00D41A98"/>
    <w:rsid w:val="00D43FC6"/>
    <w:rsid w:val="00D441B4"/>
    <w:rsid w:val="00D444B9"/>
    <w:rsid w:val="00D458DE"/>
    <w:rsid w:val="00D4797A"/>
    <w:rsid w:val="00D47DF7"/>
    <w:rsid w:val="00D50D5D"/>
    <w:rsid w:val="00D51661"/>
    <w:rsid w:val="00D535E4"/>
    <w:rsid w:val="00D542D1"/>
    <w:rsid w:val="00D55835"/>
    <w:rsid w:val="00D6111D"/>
    <w:rsid w:val="00D620CF"/>
    <w:rsid w:val="00D70829"/>
    <w:rsid w:val="00D82983"/>
    <w:rsid w:val="00D83985"/>
    <w:rsid w:val="00D84D56"/>
    <w:rsid w:val="00D87E94"/>
    <w:rsid w:val="00D90FC1"/>
    <w:rsid w:val="00DA1A4D"/>
    <w:rsid w:val="00DA3B41"/>
    <w:rsid w:val="00DA5D64"/>
    <w:rsid w:val="00DA6404"/>
    <w:rsid w:val="00DA7CC3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4555"/>
    <w:rsid w:val="00DE78A9"/>
    <w:rsid w:val="00E046B1"/>
    <w:rsid w:val="00E11047"/>
    <w:rsid w:val="00E11758"/>
    <w:rsid w:val="00E16731"/>
    <w:rsid w:val="00E2489F"/>
    <w:rsid w:val="00E36A95"/>
    <w:rsid w:val="00E43CD9"/>
    <w:rsid w:val="00E47D26"/>
    <w:rsid w:val="00E5242A"/>
    <w:rsid w:val="00E542D5"/>
    <w:rsid w:val="00E57091"/>
    <w:rsid w:val="00E627C5"/>
    <w:rsid w:val="00E64A4E"/>
    <w:rsid w:val="00E70FB4"/>
    <w:rsid w:val="00E7672B"/>
    <w:rsid w:val="00E86555"/>
    <w:rsid w:val="00E9140F"/>
    <w:rsid w:val="00E91E3C"/>
    <w:rsid w:val="00E95358"/>
    <w:rsid w:val="00E95DA7"/>
    <w:rsid w:val="00E95DC7"/>
    <w:rsid w:val="00E96291"/>
    <w:rsid w:val="00E965EA"/>
    <w:rsid w:val="00E96C17"/>
    <w:rsid w:val="00EA2494"/>
    <w:rsid w:val="00EA5C9E"/>
    <w:rsid w:val="00EA647D"/>
    <w:rsid w:val="00EB4316"/>
    <w:rsid w:val="00EB5A13"/>
    <w:rsid w:val="00EB5A31"/>
    <w:rsid w:val="00EC11A9"/>
    <w:rsid w:val="00EC2F66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11EBB"/>
    <w:rsid w:val="00F14CBA"/>
    <w:rsid w:val="00F30578"/>
    <w:rsid w:val="00F33892"/>
    <w:rsid w:val="00F33AC2"/>
    <w:rsid w:val="00F365E8"/>
    <w:rsid w:val="00F41318"/>
    <w:rsid w:val="00F45349"/>
    <w:rsid w:val="00F47554"/>
    <w:rsid w:val="00F50CC7"/>
    <w:rsid w:val="00F52820"/>
    <w:rsid w:val="00F52D41"/>
    <w:rsid w:val="00F57491"/>
    <w:rsid w:val="00F607C8"/>
    <w:rsid w:val="00F60D35"/>
    <w:rsid w:val="00F624DD"/>
    <w:rsid w:val="00F6371E"/>
    <w:rsid w:val="00F65F00"/>
    <w:rsid w:val="00F672D8"/>
    <w:rsid w:val="00F70963"/>
    <w:rsid w:val="00F70ED3"/>
    <w:rsid w:val="00F72D5B"/>
    <w:rsid w:val="00F76B29"/>
    <w:rsid w:val="00F8303F"/>
    <w:rsid w:val="00F930A0"/>
    <w:rsid w:val="00FA5582"/>
    <w:rsid w:val="00FA7B87"/>
    <w:rsid w:val="00FB08D1"/>
    <w:rsid w:val="00FB19FA"/>
    <w:rsid w:val="00FB2BEC"/>
    <w:rsid w:val="00FC26D1"/>
    <w:rsid w:val="00FC5FFF"/>
    <w:rsid w:val="00FC78E7"/>
    <w:rsid w:val="00FD4223"/>
    <w:rsid w:val="00FD4B76"/>
    <w:rsid w:val="00FD6F39"/>
    <w:rsid w:val="00FD79D0"/>
    <w:rsid w:val="00FE0C23"/>
    <w:rsid w:val="00FF080A"/>
    <w:rsid w:val="00FF2DB5"/>
    <w:rsid w:val="00FF3B8A"/>
    <w:rsid w:val="00FF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Puesto">
    <w:name w:val="Title"/>
    <w:basedOn w:val="Normal"/>
    <w:link w:val="Puest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PuestoCar">
    <w:name w:val="Puesto Car"/>
    <w:basedOn w:val="Fuentedeprrafopredeter"/>
    <w:link w:val="Puest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Bomberossc1952@gmail.com" TargetMode="External"/><Relationship Id="rId1" Type="http://schemas.openxmlformats.org/officeDocument/2006/relationships/hyperlink" Target="mailto:Bomberossc1952@gmail.com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11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32164-34A0-4927-A9D0-51B17A612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4</TotalTime>
  <Pages>2</Pages>
  <Words>694</Words>
  <Characters>3820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Cuenta Microsoft</cp:lastModifiedBy>
  <cp:revision>6</cp:revision>
  <cp:lastPrinted>2025-01-13T13:54:00Z</cp:lastPrinted>
  <dcterms:created xsi:type="dcterms:W3CDTF">2025-02-06T17:57:00Z</dcterms:created>
  <dcterms:modified xsi:type="dcterms:W3CDTF">2025-02-17T18:55:00Z</dcterms:modified>
</cp:coreProperties>
</file>