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24C93A" w14:textId="77777777" w:rsidR="00A00548" w:rsidRPr="00F00F26" w:rsidRDefault="00A00548" w:rsidP="00A00548">
      <w:pPr>
        <w:jc w:val="center"/>
        <w:rPr>
          <w:b/>
          <w:bCs/>
          <w:u w:val="single"/>
        </w:rPr>
      </w:pPr>
      <w:r w:rsidRPr="00F00F26">
        <w:rPr>
          <w:b/>
          <w:bCs/>
          <w:u w:val="single"/>
        </w:rPr>
        <w:t>GUIA DE INSPECCION</w:t>
      </w:r>
    </w:p>
    <w:tbl>
      <w:tblPr>
        <w:tblStyle w:val="TableNormal"/>
        <w:tblpPr w:leftFromText="141" w:rightFromText="141" w:vertAnchor="text" w:horzAnchor="margin" w:tblpX="-289" w:tblpY="144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0"/>
      </w:tblGrid>
      <w:tr w:rsidR="00A00548" w:rsidRPr="009F5B87" w14:paraId="55E5A4EA" w14:textId="77777777" w:rsidTr="000340AC">
        <w:trPr>
          <w:trHeight w:val="248"/>
        </w:trPr>
        <w:tc>
          <w:tcPr>
            <w:tcW w:w="10060" w:type="dxa"/>
            <w:shd w:val="clear" w:color="auto" w:fill="F2DBDB" w:themeFill="accent2" w:themeFillTint="33"/>
          </w:tcPr>
          <w:p w14:paraId="01488367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DATOS DE LA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INSPECCION</w:t>
            </w:r>
          </w:p>
        </w:tc>
      </w:tr>
      <w:tr w:rsidR="00A00548" w:rsidRPr="009F5B87" w14:paraId="0BFA35B6" w14:textId="77777777" w:rsidTr="000340AC">
        <w:trPr>
          <w:trHeight w:val="1916"/>
        </w:trPr>
        <w:tc>
          <w:tcPr>
            <w:tcW w:w="10060" w:type="dxa"/>
          </w:tcPr>
          <w:p w14:paraId="65F47C13" w14:textId="77777777" w:rsidR="00A00548" w:rsidRPr="009F5B87" w:rsidRDefault="00A00548" w:rsidP="000340AC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6F48CCC0" w14:textId="79147F08" w:rsidR="00A00548" w:rsidRPr="00946576" w:rsidRDefault="008300DD" w:rsidP="000340AC">
            <w:pPr>
              <w:pStyle w:val="TableParagraph"/>
              <w:tabs>
                <w:tab w:val="left" w:pos="2693"/>
                <w:tab w:val="left" w:pos="5633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ID d</w:t>
            </w:r>
            <w:r w:rsidR="00027FF1" w:rsidRPr="00946576">
              <w:rPr>
                <w:rFonts w:ascii="Arial" w:hAnsi="Arial" w:cs="Arial"/>
                <w:sz w:val="16"/>
                <w:szCs w:val="16"/>
              </w:rPr>
              <w:t>e</w:t>
            </w:r>
            <w:r w:rsidR="00746F49">
              <w:rPr>
                <w:rFonts w:ascii="Arial" w:hAnsi="Arial" w:cs="Arial"/>
                <w:sz w:val="16"/>
                <w:szCs w:val="16"/>
              </w:rPr>
              <w:t>l</w:t>
            </w:r>
            <w:r w:rsidR="00027FF1" w:rsidRPr="00946576">
              <w:rPr>
                <w:rFonts w:ascii="Arial" w:hAnsi="Arial" w:cs="Arial"/>
                <w:sz w:val="16"/>
                <w:szCs w:val="16"/>
              </w:rPr>
              <w:t xml:space="preserve"> Comercio</w:t>
            </w:r>
            <w:r w:rsidR="00896DEC">
              <w:rPr>
                <w:rFonts w:ascii="Arial" w:hAnsi="Arial" w:cs="Arial"/>
                <w:sz w:val="16"/>
                <w:szCs w:val="16"/>
              </w:rPr>
              <w:t>: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ID_Comercio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   </w:t>
            </w:r>
            <w:r w:rsidR="001104E0" w:rsidRPr="00946576">
              <w:rPr>
                <w:rFonts w:ascii="Arial" w:hAnsi="Arial" w:cs="Arial"/>
                <w:sz w:val="16"/>
                <w:szCs w:val="16"/>
              </w:rPr>
              <w:t xml:space="preserve">Fecha </w:t>
            </w:r>
            <w:r w:rsidR="009E4742" w:rsidRPr="00946576">
              <w:rPr>
                <w:rFonts w:ascii="Arial" w:hAnsi="Arial" w:cs="Arial"/>
                <w:sz w:val="16"/>
                <w:szCs w:val="16"/>
              </w:rPr>
              <w:t>Solicitud</w:t>
            </w:r>
            <w:r w:rsidR="00896DEC">
              <w:rPr>
                <w:rFonts w:ascii="Arial" w:hAnsi="Arial" w:cs="Arial"/>
                <w:sz w:val="16"/>
                <w:szCs w:val="16"/>
              </w:rPr>
              <w:t>: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    </w:t>
            </w:r>
            <w:r w:rsidR="001104E0" w:rsidRPr="00946576">
              <w:rPr>
                <w:rFonts w:ascii="Arial" w:hAnsi="Arial" w:cs="Arial"/>
                <w:sz w:val="16"/>
                <w:szCs w:val="16"/>
              </w:rPr>
              <w:t xml:space="preserve">    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>Hora: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r w:rsidR="00896DEC">
              <w:rPr>
                <w:rFonts w:ascii="Arial" w:hAnsi="Arial" w:cs="Arial"/>
                <w:sz w:val="16"/>
                <w:szCs w:val="16"/>
              </w:rPr>
              <w:t>Hora</w:t>
            </w:r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      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   Tipo de Servicio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</w:p>
          <w:p w14:paraId="0150A0EE" w14:textId="31CBFD88" w:rsidR="00511048" w:rsidRPr="00946576" w:rsidRDefault="00511048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946576">
              <w:rPr>
                <w:rFonts w:ascii="Arial" w:hAnsi="Arial" w:cs="Arial"/>
                <w:sz w:val="16"/>
                <w:szCs w:val="16"/>
              </w:rPr>
              <w:t>Soli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citante: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r w:rsidR="00896DEC">
              <w:rPr>
                <w:rFonts w:ascii="Arial" w:hAnsi="Arial" w:cs="Arial"/>
                <w:sz w:val="16"/>
                <w:szCs w:val="16"/>
              </w:rPr>
              <w:t>Solicitante</w:t>
            </w:r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C.I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r w:rsidR="00896DEC">
              <w:rPr>
                <w:rFonts w:ascii="Arial" w:hAnsi="Arial" w:cs="Arial"/>
                <w:sz w:val="16"/>
                <w:szCs w:val="16"/>
              </w:rPr>
              <w:t>CI</w:t>
            </w:r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</w:t>
            </w:r>
            <w:r w:rsidR="005A3472" w:rsidRPr="00946576">
              <w:rPr>
                <w:rFonts w:ascii="Arial" w:hAnsi="Arial" w:cs="Arial"/>
                <w:sz w:val="16"/>
                <w:szCs w:val="16"/>
              </w:rPr>
              <w:t>Tipo Representante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0B7D180" w14:textId="2A40B1D4" w:rsidR="005942EE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Nombre del Comercio o Empresa: </w:t>
            </w:r>
            <w:r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4B07F62C" w14:textId="2277E914" w:rsidR="0011321D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Rif Empresarial: </w:t>
            </w:r>
            <w:r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4B9B4E25" w14:textId="50355797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Dirección: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Direccion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35B5E35C" w14:textId="51AD6D6E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Estado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: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r w:rsidR="00896DEC">
              <w:rPr>
                <w:rFonts w:ascii="Arial" w:hAnsi="Arial" w:cs="Arial"/>
                <w:sz w:val="16"/>
                <w:szCs w:val="16"/>
              </w:rPr>
              <w:t>Estado</w:t>
            </w:r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CD1780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Municipio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: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r w:rsidR="00896DEC">
              <w:rPr>
                <w:rFonts w:ascii="Arial" w:hAnsi="Arial" w:cs="Arial"/>
                <w:sz w:val="16"/>
                <w:szCs w:val="16"/>
              </w:rPr>
              <w:t>Municipio</w:t>
            </w:r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Parroquia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: {{Parroquia}}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</w:p>
          <w:p w14:paraId="23088F93" w14:textId="54A2A9E4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Correo electrónico: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</w:t>
            </w:r>
            <w:r w:rsidR="00896DEC" w:rsidRPr="00946576">
              <w:rPr>
                <w:rFonts w:ascii="Arial" w:hAnsi="Arial" w:cs="Arial"/>
                <w:sz w:val="16"/>
                <w:szCs w:val="16"/>
                <w:lang w:val="es-MX"/>
              </w:rPr>
              <w:t>Número Telefónico del Comercio o Empresa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: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09487ADE" w14:textId="7618BAE6" w:rsidR="005942EE" w:rsidRDefault="0011321D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Pago Tasa de servicio: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}}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Método de Pago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: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Referencia: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Referencia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07109AF5" w14:textId="423C2A2A" w:rsidR="00A00548" w:rsidRDefault="00EC2F6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>Encargado de Atención Y Recepción de Documentación: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{{Encargado_Atencion</w:t>
            </w:r>
            <w:bookmarkStart w:id="0" w:name="_GoBack"/>
            <w:bookmarkEnd w:id="0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5EF8DB19" w14:textId="21213E1E" w:rsidR="007948C7" w:rsidRPr="00EC2F66" w:rsidRDefault="007948C7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0548" w:rsidRPr="009F5B87" w14:paraId="14673D0E" w14:textId="77777777" w:rsidTr="000340AC">
        <w:trPr>
          <w:trHeight w:val="204"/>
        </w:trPr>
        <w:tc>
          <w:tcPr>
            <w:tcW w:w="10060" w:type="dxa"/>
            <w:shd w:val="clear" w:color="auto" w:fill="F2DBDB" w:themeFill="accent2" w:themeFillTint="33"/>
          </w:tcPr>
          <w:p w14:paraId="18EB429D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CARACTERISTICAS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INMUEBLE</w:t>
            </w:r>
          </w:p>
        </w:tc>
      </w:tr>
      <w:tr w:rsidR="00A00548" w:rsidRPr="009F5B87" w14:paraId="412C5146" w14:textId="77777777" w:rsidTr="000340AC">
        <w:trPr>
          <w:trHeight w:val="1845"/>
        </w:trPr>
        <w:tc>
          <w:tcPr>
            <w:tcW w:w="10060" w:type="dxa"/>
          </w:tcPr>
          <w:p w14:paraId="579E0884" w14:textId="77777777" w:rsidR="00A00548" w:rsidRPr="009F5B87" w:rsidRDefault="00A00548" w:rsidP="000340AC">
            <w:pPr>
              <w:pStyle w:val="TableParagraph"/>
              <w:tabs>
                <w:tab w:val="center" w:pos="5078"/>
              </w:tabs>
              <w:spacing w:line="206" w:lineRule="exact"/>
              <w:ind w:left="107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MATERIALES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CONSTRUCCION:</w:t>
            </w:r>
          </w:p>
          <w:p w14:paraId="063BE457" w14:textId="77777777" w:rsidR="007948C7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PAREDES: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PISOS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TECHOS: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0F61E2C9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PUERTAS: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VENTANAS: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TAQUIQUERIA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49E4FD70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NUMERO</w:t>
            </w:r>
            <w:r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NIVELES: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 </w:t>
            </w:r>
            <w:r w:rsidRPr="009F5B87">
              <w:rPr>
                <w:rFonts w:asciiTheme="minorHAnsi" w:hAnsiTheme="minorHAnsi" w:cstheme="minorHAnsi"/>
                <w:spacing w:val="43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AREA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APROXIMADA: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</w:t>
            </w:r>
            <w:r w:rsidRPr="009F5B87">
              <w:rPr>
                <w:rFonts w:asciiTheme="minorHAnsi" w:hAnsiTheme="minorHAnsi" w:cstheme="minorHAnsi"/>
                <w:spacing w:val="49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m2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  <w:t xml:space="preserve"> </w:t>
            </w:r>
          </w:p>
          <w:p w14:paraId="73B802ED" w14:textId="77777777" w:rsidR="00A00548" w:rsidRPr="000709A1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0709A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OBSERVACIONES:</w:t>
            </w:r>
          </w:p>
          <w:p w14:paraId="61EDA599" w14:textId="77777777" w:rsidR="00D535E4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</w:p>
          <w:p w14:paraId="64B9A643" w14:textId="195FC75A" w:rsidR="00D535E4" w:rsidRPr="009F5B87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3D0B919E" w14:textId="77777777" w:rsidTr="000340AC">
        <w:trPr>
          <w:trHeight w:val="200"/>
        </w:trPr>
        <w:tc>
          <w:tcPr>
            <w:tcW w:w="10060" w:type="dxa"/>
            <w:shd w:val="clear" w:color="auto" w:fill="F2DBDB" w:themeFill="accent2" w:themeFillTint="33"/>
          </w:tcPr>
          <w:p w14:paraId="5C36CAB6" w14:textId="77777777" w:rsidR="00A00548" w:rsidRPr="009F5B87" w:rsidRDefault="00A00548" w:rsidP="000340AC">
            <w:pPr>
              <w:pStyle w:val="TableParagraph"/>
              <w:spacing w:before="2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MEDIOS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ESCAPE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 COVENIN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810-98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Y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1018-78)</w:t>
            </w:r>
          </w:p>
        </w:tc>
      </w:tr>
      <w:tr w:rsidR="00A00548" w:rsidRPr="009F5B87" w14:paraId="3D2DD5A9" w14:textId="77777777" w:rsidTr="000340AC">
        <w:trPr>
          <w:trHeight w:val="753"/>
        </w:trPr>
        <w:tc>
          <w:tcPr>
            <w:tcW w:w="10060" w:type="dxa"/>
          </w:tcPr>
          <w:p w14:paraId="7FDE2AA5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VIAS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EVACUACION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: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EXITEN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ESCALERAS:</w:t>
            </w:r>
            <w:r w:rsidRPr="009F5B87">
              <w:rPr>
                <w:rFonts w:asciiTheme="minorHAnsi" w:hAnsiTheme="minorHAnsi" w:cstheme="minorHAnsi"/>
                <w:b/>
                <w:spacing w:val="59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SI: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>________</w:t>
            </w:r>
          </w:p>
          <w:tbl>
            <w:tblPr>
              <w:tblStyle w:val="Tablaconcuadrcula"/>
              <w:tblpPr w:leftFromText="141" w:rightFromText="141" w:vertAnchor="text" w:horzAnchor="page" w:tblpX="4872" w:tblpY="26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50"/>
              <w:gridCol w:w="550"/>
              <w:gridCol w:w="550"/>
              <w:gridCol w:w="550"/>
              <w:gridCol w:w="547"/>
            </w:tblGrid>
            <w:tr w:rsidR="00B00D1B" w:rsidRPr="009F5B87" w14:paraId="360B62C6" w14:textId="77777777" w:rsidTr="00B00D1B">
              <w:trPr>
                <w:trHeight w:val="169"/>
              </w:trPr>
              <w:tc>
                <w:tcPr>
                  <w:tcW w:w="1650" w:type="dxa"/>
                </w:tcPr>
                <w:p w14:paraId="3686FBC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50" w:type="dxa"/>
                </w:tcPr>
                <w:p w14:paraId="7375F05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50" w:type="dxa"/>
                </w:tcPr>
                <w:p w14:paraId="0E91F46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50" w:type="dxa"/>
                </w:tcPr>
                <w:p w14:paraId="105AC3B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05129C8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72980C85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6DD9123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CINTA ANTIRESBALANTE</w:t>
                  </w:r>
                </w:p>
              </w:tc>
              <w:tc>
                <w:tcPr>
                  <w:tcW w:w="550" w:type="dxa"/>
                </w:tcPr>
                <w:p w14:paraId="3B9C51A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76F5116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32A9ED9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C0DA5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C8BE723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E252DE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035E937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5E4C1DE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92554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2C998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20A9F3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72C3108A" w14:textId="77777777" w:rsidTr="00B00D1B">
              <w:trPr>
                <w:trHeight w:val="73"/>
              </w:trPr>
              <w:tc>
                <w:tcPr>
                  <w:tcW w:w="1650" w:type="dxa"/>
                </w:tcPr>
                <w:p w14:paraId="4E2F0C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7E0CB73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8DDF01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55112F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250D7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26D362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4C2F7C9B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05E7BF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3C57F2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AAADFC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5746A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673F714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7EA8CF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86CBB38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54CC371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PASAMANOS</w:t>
                  </w:r>
                </w:p>
                <w:p w14:paraId="3969BBE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285A6B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FD16A6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FEB46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001998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A7A72C8" w14:textId="77777777" w:rsidTr="00B00D1B">
              <w:trPr>
                <w:trHeight w:val="143"/>
              </w:trPr>
              <w:tc>
                <w:tcPr>
                  <w:tcW w:w="1650" w:type="dxa"/>
                </w:tcPr>
                <w:p w14:paraId="2E573CF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TIPO CONSTRUCCION</w:t>
                  </w:r>
                </w:p>
              </w:tc>
              <w:tc>
                <w:tcPr>
                  <w:tcW w:w="550" w:type="dxa"/>
                </w:tcPr>
                <w:p w14:paraId="63CBBA7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9BD00B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2D0F04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49F9DE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Y="25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8"/>
              <w:gridCol w:w="547"/>
              <w:gridCol w:w="547"/>
              <w:gridCol w:w="547"/>
              <w:gridCol w:w="547"/>
            </w:tblGrid>
            <w:tr w:rsidR="00B00D1B" w:rsidRPr="009F5B87" w14:paraId="0EF1C1B2" w14:textId="77777777" w:rsidTr="0064398A">
              <w:trPr>
                <w:trHeight w:val="317"/>
              </w:trPr>
              <w:tc>
                <w:tcPr>
                  <w:tcW w:w="1638" w:type="dxa"/>
                </w:tcPr>
                <w:p w14:paraId="2BC7E80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47" w:type="dxa"/>
                </w:tcPr>
                <w:p w14:paraId="2F1E45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47" w:type="dxa"/>
                </w:tcPr>
                <w:p w14:paraId="3768350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47" w:type="dxa"/>
                </w:tcPr>
                <w:p w14:paraId="33C6C41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6B5DF7A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04643716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6BA073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SALIDAS DE EMERGENCIA</w:t>
                  </w:r>
                </w:p>
              </w:tc>
              <w:tc>
                <w:tcPr>
                  <w:tcW w:w="547" w:type="dxa"/>
                </w:tcPr>
                <w:p w14:paraId="05892F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AFB17D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EB3E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DD8774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94E68A7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13A1F02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4685F11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1B7FB82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9A3F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BA3F9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B0E50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E0CAF3A" w14:textId="77777777" w:rsidTr="0064398A">
              <w:trPr>
                <w:trHeight w:val="138"/>
              </w:trPr>
              <w:tc>
                <w:tcPr>
                  <w:tcW w:w="1638" w:type="dxa"/>
                </w:tcPr>
                <w:p w14:paraId="701189D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6BE2A9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7198A7B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867D32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121C62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605229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33F98A5" w14:textId="77777777" w:rsidTr="0064398A">
              <w:trPr>
                <w:trHeight w:val="219"/>
              </w:trPr>
              <w:tc>
                <w:tcPr>
                  <w:tcW w:w="1638" w:type="dxa"/>
                </w:tcPr>
                <w:p w14:paraId="77AB42F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036257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38478D8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0CA12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B9001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E8D068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2B4B143" w14:textId="77777777" w:rsidTr="0064398A">
              <w:trPr>
                <w:trHeight w:val="434"/>
              </w:trPr>
              <w:tc>
                <w:tcPr>
                  <w:tcW w:w="1638" w:type="dxa"/>
                </w:tcPr>
                <w:p w14:paraId="19CFCF9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PUERTA ANTIPANICO</w:t>
                  </w:r>
                </w:p>
              </w:tc>
              <w:tc>
                <w:tcPr>
                  <w:tcW w:w="547" w:type="dxa"/>
                </w:tcPr>
                <w:p w14:paraId="545C22B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DAD4D5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7C70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D020CE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p w14:paraId="2E16B760" w14:textId="3901208C" w:rsidR="00A00548" w:rsidRPr="009F5B87" w:rsidRDefault="00B00D1B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</w:t>
            </w:r>
            <w:r w:rsidR="00A00548"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</w:t>
            </w:r>
          </w:p>
          <w:p w14:paraId="7897BECD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</w:t>
            </w:r>
          </w:p>
          <w:p w14:paraId="707FC1A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                           </w:t>
            </w:r>
          </w:p>
          <w:p w14:paraId="7035BF6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58FD6747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3A527EC8" w14:textId="77777777" w:rsidR="00A00548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4FA83110" w14:textId="77777777" w:rsidR="00D535E4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0C6FEEEE" w14:textId="79C4D95E" w:rsidR="00D535E4" w:rsidRPr="009F5B87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</w:tc>
      </w:tr>
      <w:tr w:rsidR="00A00548" w:rsidRPr="009F5B87" w14:paraId="6CABA7CB" w14:textId="77777777" w:rsidTr="004269A9">
        <w:trPr>
          <w:trHeight w:val="192"/>
        </w:trPr>
        <w:tc>
          <w:tcPr>
            <w:tcW w:w="10060" w:type="dxa"/>
            <w:shd w:val="clear" w:color="auto" w:fill="F2DBDB" w:themeFill="accent2" w:themeFillTint="33"/>
          </w:tcPr>
          <w:p w14:paraId="226A8CE3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ELECTRICIDAD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COVENIN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200-99)</w:t>
            </w:r>
          </w:p>
        </w:tc>
      </w:tr>
      <w:tr w:rsidR="00A00548" w:rsidRPr="009F5B87" w14:paraId="2CCE7987" w14:textId="77777777" w:rsidTr="000340AC">
        <w:trPr>
          <w:trHeight w:val="2193"/>
        </w:trPr>
        <w:tc>
          <w:tcPr>
            <w:tcW w:w="10060" w:type="dxa"/>
          </w:tcPr>
          <w:p w14:paraId="105113F4" w14:textId="39B7C30A" w:rsidR="00A00548" w:rsidRPr="009F5B87" w:rsidRDefault="00A00548" w:rsidP="000340AC">
            <w:pPr>
              <w:pStyle w:val="TableParagraph"/>
              <w:tabs>
                <w:tab w:val="left" w:pos="1773"/>
              </w:tabs>
              <w:spacing w:line="206" w:lineRule="exact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TENSION</w:t>
            </w:r>
            <w:r w:rsidRPr="009F5B87">
              <w:rPr>
                <w:rFonts w:asciiTheme="minorHAnsi" w:hAnsiTheme="minorHAnsi" w:cstheme="minorHAnsi"/>
                <w:spacing w:val="48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110V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220V</w:t>
            </w:r>
            <w:r w:rsidRPr="009F5B87">
              <w:rPr>
                <w:rFonts w:asciiTheme="minorHAnsi" w:hAnsiTheme="minorHAnsi" w:cstheme="minorHAnsi"/>
                <w:spacing w:val="101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_</w:t>
            </w:r>
            <w:r w:rsidRPr="009F5B87">
              <w:rPr>
                <w:rFonts w:asciiTheme="minorHAnsi" w:hAnsiTheme="minorHAnsi" w:cstheme="minorHAnsi"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TABLERO:</w:t>
            </w:r>
          </w:p>
          <w:p w14:paraId="0062B142" w14:textId="77777777" w:rsidR="00C50DC0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CONDUCTORES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DEBIDAMENTE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CANALIZADOS: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UBICACIÓN DEL TABLERO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ELECTRICO: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VENTILADOS: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</w:p>
          <w:p w14:paraId="11773F33" w14:textId="475A8169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MECANICA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NATURAL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REQUIERE:</w:t>
            </w:r>
            <w:r w:rsidR="00C50DC0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 </w:t>
            </w:r>
            <w:r w:rsidRPr="009F5B87">
              <w:rPr>
                <w:rFonts w:asciiTheme="minorHAnsi" w:hAnsiTheme="minorHAnsi" w:cstheme="minorHAnsi"/>
                <w:spacing w:val="-47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INTERRUPTORES: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TERMOMAGNETICOS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 xml:space="preserve">: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CUCHILLAS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TAPONERAS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FUSIBLERA 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____ OTROS:__________</w:t>
            </w:r>
          </w:p>
          <w:p w14:paraId="26C04CEA" w14:textId="77777777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REQUIERE</w:t>
            </w:r>
            <w:r w:rsidRPr="009F5B87">
              <w:rPr>
                <w:rFonts w:asciiTheme="minorHAnsi" w:hAnsiTheme="minorHAnsi" w:cstheme="minorHAnsi"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ESTUDIO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CARGA: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 ____________NO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_________</w:t>
            </w:r>
          </w:p>
          <w:p w14:paraId="63164193" w14:textId="77777777" w:rsidR="00A00548" w:rsidRPr="00165771" w:rsidRDefault="00A00548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6577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5E7E181B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68092A1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543FC1E9" w14:textId="77777777" w:rsidR="004269A9" w:rsidRDefault="004269A9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A536820" w14:textId="77777777" w:rsidR="005468A4" w:rsidRPr="009F5B87" w:rsidRDefault="005468A4" w:rsidP="000340AC">
            <w:pPr>
              <w:pStyle w:val="TableParagraph"/>
              <w:tabs>
                <w:tab w:val="left" w:pos="8721"/>
              </w:tabs>
              <w:spacing w:before="2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43CAF2B4" w14:textId="77777777" w:rsidTr="00145B94">
        <w:trPr>
          <w:trHeight w:val="274"/>
        </w:trPr>
        <w:tc>
          <w:tcPr>
            <w:tcW w:w="10060" w:type="dxa"/>
            <w:shd w:val="clear" w:color="auto" w:fill="F2DBDB" w:themeFill="accent2" w:themeFillTint="33"/>
          </w:tcPr>
          <w:p w14:paraId="08190B16" w14:textId="33C0BB80" w:rsidR="00A00548" w:rsidRPr="009F5B87" w:rsidRDefault="00A00548" w:rsidP="000340AC">
            <w:pPr>
              <w:pStyle w:val="TableParagraph"/>
              <w:spacing w:line="206" w:lineRule="exact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INSTALACION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GAS (GACETA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OFICIAL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2071 DE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FECHA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08/08/77</w:t>
            </w:r>
            <w:r w:rsidRPr="009F5B87">
              <w:rPr>
                <w:rFonts w:asciiTheme="minorHAnsi" w:hAnsiTheme="minorHAnsi" w:cstheme="minorHAnsi"/>
                <w:b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NORMA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COVENNIN 928-78)</w:t>
            </w:r>
          </w:p>
        </w:tc>
      </w:tr>
      <w:tr w:rsidR="00A00548" w:rsidRPr="009F5B87" w14:paraId="3A02AD4A" w14:textId="77777777" w:rsidTr="00E43CD9">
        <w:trPr>
          <w:trHeight w:val="2845"/>
        </w:trPr>
        <w:tc>
          <w:tcPr>
            <w:tcW w:w="10060" w:type="dxa"/>
          </w:tcPr>
          <w:p w14:paraId="76150CCE" w14:textId="02D0BF65" w:rsidR="00D4797A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SUMINISTRO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GAS: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SISTEMA EMPLEADO: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DIRECTO: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TANQUE</w:t>
            </w:r>
            <w:r w:rsidR="00D4797A"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="00D4797A" w:rsidRPr="009F5B87">
              <w:rPr>
                <w:rFonts w:asciiTheme="minorHAnsi" w:hAnsiTheme="minorHAnsi" w:cstheme="minorHAnsi"/>
                <w:sz w:val="16"/>
                <w:szCs w:val="16"/>
              </w:rPr>
              <w:t>ESTACIONARIO:</w:t>
            </w:r>
            <w:r w:rsidR="00D4797A"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>CAPACIDAD__________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_ FECHA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 xml:space="preserve"> DE PRUEBA DE HERMETICIDAD A TUBERIAS_____________________________</w:t>
            </w:r>
          </w:p>
          <w:p w14:paraId="40737257" w14:textId="03E54E8E" w:rsidR="00D4797A" w:rsidRPr="00264BFA" w:rsidRDefault="00D4797A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CILINDROS DE G.LP______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</w:rPr>
              <w:t>CAPACIDAD(KG)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_____ 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UBICACIÓN__________________________________VENTILADAS: SI____NO___</w:t>
            </w:r>
          </w:p>
          <w:p w14:paraId="006E0043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PROTEGIDAS: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CORRECTAMENTE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INSTALADO:</w:t>
            </w:r>
          </w:p>
          <w:p w14:paraId="170CC41D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 DE CONEXIÓN: TUBERIA: _____________ MANGUERA: ______________ ESPECIFIQUE: ___________________________</w:t>
            </w:r>
          </w:p>
          <w:p w14:paraId="6D7A1335" w14:textId="77777777" w:rsidR="00A00548" w:rsidRPr="00145B94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45B94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30A6D052" w14:textId="77777777" w:rsidR="002B6ED3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E2C0060" w14:textId="77777777" w:rsidR="003764A3" w:rsidRDefault="003764A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tbl>
            <w:tblPr>
              <w:tblStyle w:val="TableNormal"/>
              <w:tblpPr w:leftFromText="141" w:rightFromText="141" w:vertAnchor="page" w:horzAnchor="page" w:tblpX="727" w:tblpY="2441"/>
              <w:tblOverlap w:val="never"/>
              <w:tblW w:w="10060" w:type="dxa"/>
              <w:tblLayout w:type="fixed"/>
              <w:tblLook w:val="01E0" w:firstRow="1" w:lastRow="1" w:firstColumn="1" w:lastColumn="1" w:noHBand="0" w:noVBand="0"/>
            </w:tblPr>
            <w:tblGrid>
              <w:gridCol w:w="10060"/>
            </w:tblGrid>
            <w:tr w:rsidR="009F79A2" w:rsidRPr="009F5B87" w14:paraId="36A0FAF6" w14:textId="77777777" w:rsidTr="004F0897">
              <w:trPr>
                <w:trHeight w:val="60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03C1A343" w14:textId="5EC406B0" w:rsidR="009F79A2" w:rsidRPr="009F5B87" w:rsidRDefault="009F79A2" w:rsidP="009F79A2">
                  <w:pPr>
                    <w:pStyle w:val="TableParagraph"/>
                    <w:spacing w:line="251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  <w:tr w:rsidR="009F79A2" w:rsidRPr="009F5B87" w14:paraId="36614096" w14:textId="77777777" w:rsidTr="004F0897">
              <w:trPr>
                <w:trHeight w:val="1407"/>
              </w:trPr>
              <w:tc>
                <w:tcPr>
                  <w:tcW w:w="10060" w:type="dxa"/>
                </w:tcPr>
                <w:p w14:paraId="691FEA9A" w14:textId="27078CE4" w:rsidR="00E43CD9" w:rsidRPr="00E43CD9" w:rsidRDefault="00E43CD9" w:rsidP="00E43CD9">
                  <w:pPr>
                    <w:pStyle w:val="TableParagraph"/>
                    <w:shd w:val="clear" w:color="auto" w:fill="F2DBDB" w:themeFill="accent2" w:themeFillTint="33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lastRenderedPageBreak/>
                    <w:t>ALMACENAMIENTO</w:t>
                  </w:r>
                  <w:r w:rsidRPr="00E43CD9">
                    <w:rPr>
                      <w:rFonts w:asciiTheme="minorHAnsi" w:hAnsiTheme="minorHAnsi"/>
                      <w:b/>
                      <w:spacing w:val="-4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(NORMA</w:t>
                  </w:r>
                  <w:r w:rsidRPr="00E43CD9">
                    <w:rPr>
                      <w:rFonts w:asciiTheme="minorHAnsi" w:hAnsiTheme="minorHAnsi"/>
                      <w:b/>
                      <w:spacing w:val="-1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COVENIN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2239-IV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89)</w:t>
                  </w:r>
                  <w:r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</w:t>
                  </w:r>
                </w:p>
                <w:p w14:paraId="19B426DF" w14:textId="77777777" w:rsidR="000B2BF4" w:rsidRDefault="000B2BF4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8C87CFE" w14:textId="7F4874C2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TIPO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MERCANCIA(S)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ALMACENADO(S):</w:t>
                  </w:r>
                </w:p>
                <w:p w14:paraId="1E6FFD02" w14:textId="1A0C778F" w:rsidR="009F79A2" w:rsidRPr="009F79A2" w:rsidRDefault="009F79A2" w:rsidP="009F79A2">
                  <w:pPr>
                    <w:pStyle w:val="TableParagraph"/>
                    <w:tabs>
                      <w:tab w:val="left" w:pos="4522"/>
                      <w:tab w:val="left" w:pos="5072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CUMPLE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CON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LA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NORMAS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3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ALMACENAMIENTO: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SI</w:t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       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79A2">
                    <w:rPr>
                      <w:rFonts w:asciiTheme="minorHAnsi" w:hAnsiTheme="minorHAnsi"/>
                      <w:sz w:val="16"/>
                      <w:szCs w:val="16"/>
                    </w:rPr>
                    <w:t>_        ESPECIFIQUE:</w:t>
                  </w:r>
                </w:p>
                <w:p w14:paraId="635F349C" w14:textId="77777777" w:rsidR="009F79A2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PROTECCION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INCENDIOS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I ___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ESPECIFICIQUE</w:t>
                  </w:r>
                </w:p>
                <w:p w14:paraId="5E7AAA8F" w14:textId="77777777" w:rsidR="009F79A2" w:rsidRPr="00315309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</w:t>
                  </w:r>
                </w:p>
                <w:p w14:paraId="24A371E5" w14:textId="77777777" w:rsidR="000B2BF4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949FC4F" w14:textId="273072FF" w:rsidR="000B2BF4" w:rsidRPr="009F5B87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:rsidRPr="009F5B87" w14:paraId="71AF4D52" w14:textId="77777777" w:rsidTr="004F0897">
              <w:trPr>
                <w:trHeight w:val="25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4BF784D2" w14:textId="40A44A23" w:rsidR="009F79A2" w:rsidRPr="008874A8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TABLERO CENTRAL DE INCENDIOS (NORMAS COVENIN </w:t>
                  </w:r>
                  <w:r w:rsidR="008874A8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1041)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___________________________________________________________________________</w:t>
                  </w:r>
                </w:p>
              </w:tc>
            </w:tr>
            <w:tr w:rsidR="009F79A2" w:rsidRPr="009F5B87" w14:paraId="16B28860" w14:textId="77777777" w:rsidTr="004F0897">
              <w:trPr>
                <w:trHeight w:val="2971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6D36253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13FAF70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MARCA; ___________________ DIGITAL: ________ ANALOGO: _______ UBICACIÓN: _______________________________________________</w:t>
                  </w:r>
                </w:p>
                <w:p w14:paraId="133A3588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B244DB7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FUNCIONA: SI_______ NO ________ FECHA DE ULTIMO MANTENIMIENTO: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</w:t>
                  </w:r>
                </w:p>
                <w:p w14:paraId="7AC63ED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66BF3D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EMPRESA: _____________________________________________________ CANTIDAD ESTACION MANUAL: 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</w:t>
                  </w:r>
                </w:p>
                <w:p w14:paraId="5AC352E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250A6FD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CANTIDAD DETECTORES: _______________ TIPOS: __________ IONICOS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 DETECTORES OPTICOS/ FOTOSELECTRICOS: 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</w:t>
                  </w:r>
                </w:p>
                <w:p w14:paraId="3B22F26E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6BB3A7B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DETECTORES TERMICOS: ________ OTROS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</w:t>
                  </w:r>
                </w:p>
                <w:p w14:paraId="17BF5654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5F9F9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18A036F" w14:textId="0602D42A" w:rsidR="009F79A2" w:rsidRPr="009F5B87" w:rsidRDefault="009F79A2" w:rsidP="00315309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OBSERAVCIONES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F79A2" w:rsidRPr="009F5B87" w14:paraId="156A8A99" w14:textId="77777777" w:rsidTr="004F0897">
              <w:trPr>
                <w:trHeight w:val="21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A26968D" w14:textId="1ACBCBFE" w:rsidR="009F79A2" w:rsidRPr="008874A8" w:rsidRDefault="009F79A2" w:rsidP="008874A8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LAMPARAS DE EMERGENCIA AUTOCONTENIDAS (NORMA </w:t>
                  </w:r>
                  <w:r w:rsidR="00E5242A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1472)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</w:t>
                  </w:r>
                </w:p>
              </w:tc>
            </w:tr>
            <w:tr w:rsidR="009F79A2" w:rsidRPr="009F5B87" w14:paraId="13552AA3" w14:textId="77777777" w:rsidTr="004F0897">
              <w:trPr>
                <w:trHeight w:val="1451"/>
              </w:trPr>
              <w:tc>
                <w:tcPr>
                  <w:tcW w:w="10060" w:type="dxa"/>
                </w:tcPr>
                <w:p w14:paraId="3353CE3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BC7685B" w14:textId="7012B791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TENSION 110V: 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 220V: ___________MARCA: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___________________</w:t>
                  </w:r>
                  <w:r w:rsidR="005E73B4">
                    <w:rPr>
                      <w:rFonts w:asciiTheme="minorHAnsi" w:hAnsiTheme="minorHAnsi"/>
                      <w:sz w:val="16"/>
                      <w:szCs w:val="16"/>
                    </w:rPr>
                    <w:t>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 FUNCIONA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: SI_____ NO______</w:t>
                  </w:r>
                </w:p>
                <w:p w14:paraId="2BFB711B" w14:textId="77777777" w:rsidR="009F79A2" w:rsidRPr="00FC78E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FC78E7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OBSERVACIONES:</w:t>
                  </w:r>
                </w:p>
                <w:p w14:paraId="682EF0FF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BE05ED2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9A2859E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0AECC476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8398FFA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14:paraId="366DF22E" w14:textId="77777777" w:rsidTr="004F0897">
              <w:trPr>
                <w:trHeight w:val="240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EF34A15" w14:textId="0AD0B82C" w:rsidR="009F79A2" w:rsidRPr="00E5242A" w:rsidRDefault="009F79A2" w:rsidP="005A5BCD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GENERALIDADES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________________________________________________________________________________________________________________</w:t>
                  </w:r>
                </w:p>
              </w:tc>
            </w:tr>
            <w:tr w:rsidR="009F79A2" w:rsidRPr="00501AC5" w14:paraId="7DB36010" w14:textId="77777777" w:rsidTr="004F0897">
              <w:trPr>
                <w:trHeight w:val="987"/>
              </w:trPr>
              <w:tc>
                <w:tcPr>
                  <w:tcW w:w="10060" w:type="dxa"/>
                </w:tcPr>
                <w:p w14:paraId="67B0C91E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2F08D6D" w14:textId="309538CC" w:rsidR="009F79A2" w:rsidRPr="009F5B87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AIRE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ACONDICONADOS: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MODULAR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CENTRAL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DUCTOS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ABERTURA VERTICAL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</w:t>
                  </w:r>
                </w:p>
                <w:p w14:paraId="516E69B6" w14:textId="77777777" w:rsidR="009F79A2" w:rsidRPr="009F5B87" w:rsidRDefault="009F79A2" w:rsidP="009F79A2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F676C58" w14:textId="77777777" w:rsidR="00A22CFA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FILTRACIONES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CAMBIO 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USO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EDIFICACION: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__________________________________________</w:t>
                  </w:r>
                </w:p>
                <w:p w14:paraId="393CF8A2" w14:textId="77777777" w:rsidR="00A22CFA" w:rsidRDefault="00A22CFA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</w:p>
                <w:p w14:paraId="36DC44F4" w14:textId="3E536CAD" w:rsidR="009F79A2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 </w:t>
                  </w:r>
                </w:p>
                <w:p w14:paraId="3B4E193C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OBSERVACIONES GENERALES Y RECOMENDACIONES POR PARTE DEL INSPECTOR ACTUANTE </w:t>
                  </w:r>
                </w:p>
                <w:p w14:paraId="3E2AEF6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5F64955D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5DA124F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02F561B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0306FDD0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E43CA4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9B4356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1727E73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069D22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6B0DE5E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6DC4010B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F23836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0118A2A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59C5199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4F83B5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77C7C24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DB32C33" w14:textId="77777777" w:rsidR="009F79A2" w:rsidRPr="00501AC5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</w:tbl>
          <w:p w14:paraId="5FCC41BC" w14:textId="77777777" w:rsidR="002B6ED3" w:rsidRPr="009F5B87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730CB482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47F87B93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67272744" w14:textId="77777777" w:rsidR="0095634B" w:rsidRDefault="0095634B" w:rsidP="00A00548">
      <w:pPr>
        <w:rPr>
          <w:rFonts w:ascii="Arial Black" w:hAnsi="Arial Black"/>
          <w:lang w:val="es-ES"/>
        </w:rPr>
      </w:pPr>
    </w:p>
    <w:p w14:paraId="41BCCE3E" w14:textId="77777777" w:rsidR="009F79A2" w:rsidRPr="00973D4E" w:rsidRDefault="009F79A2" w:rsidP="00A00548">
      <w:pPr>
        <w:rPr>
          <w:rFonts w:ascii="Arial" w:hAnsi="Arial" w:cs="Arial"/>
          <w:lang w:val="es-ES"/>
        </w:rPr>
      </w:pPr>
    </w:p>
    <w:p w14:paraId="22A98F32" w14:textId="4B399E02" w:rsidR="00A00548" w:rsidRPr="00170EDF" w:rsidRDefault="00A00548" w:rsidP="00A00548">
      <w:pPr>
        <w:tabs>
          <w:tab w:val="left" w:pos="5147"/>
        </w:tabs>
        <w:spacing w:before="1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INSPECTOR</w:t>
      </w:r>
      <w:r w:rsidRPr="00170EDF">
        <w:rPr>
          <w:rFonts w:ascii="Arial" w:hAnsi="Arial" w:cs="Arial"/>
          <w:b/>
          <w:bCs/>
          <w:spacing w:val="-2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SEGURIDAD</w:t>
      </w:r>
      <w:r w:rsidRPr="00170EDF">
        <w:rPr>
          <w:rFonts w:ascii="Arial" w:hAnsi="Arial" w:cs="Arial"/>
          <w:b/>
          <w:bCs/>
          <w:spacing w:val="-1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ACTUANTE</w:t>
      </w:r>
      <w:r w:rsidR="00973D4E" w:rsidRPr="00170EDF">
        <w:rPr>
          <w:rFonts w:ascii="Arial" w:hAnsi="Arial" w:cs="Arial"/>
          <w:b/>
          <w:bCs/>
          <w:sz w:val="20"/>
        </w:rPr>
        <w:t xml:space="preserve">                               PERSONA PRESENTE EN EL SITIO</w:t>
      </w:r>
    </w:p>
    <w:p w14:paraId="5DE72E01" w14:textId="37EA308E" w:rsidR="00A00548" w:rsidRPr="00170EDF" w:rsidRDefault="00A00548" w:rsidP="00A00548">
      <w:pPr>
        <w:tabs>
          <w:tab w:val="left" w:pos="5114"/>
        </w:tabs>
        <w:spacing w:before="19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C.I.</w:t>
      </w:r>
      <w:r w:rsidRPr="00170EDF">
        <w:rPr>
          <w:rFonts w:ascii="Arial" w:hAnsi="Arial" w:cs="Arial"/>
          <w:b/>
          <w:bCs/>
          <w:sz w:val="20"/>
        </w:rPr>
        <w:tab/>
        <w:t xml:space="preserve">   C.I. </w:t>
      </w:r>
    </w:p>
    <w:p w14:paraId="01DC0807" w14:textId="77777777" w:rsidR="00DC5D40" w:rsidRPr="00170EDF" w:rsidRDefault="00DC5D40" w:rsidP="00CC34A2">
      <w:pPr>
        <w:tabs>
          <w:tab w:val="left" w:pos="6870"/>
        </w:tabs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</w:p>
    <w:sectPr w:rsidR="00DC5D40" w:rsidRPr="00170EDF" w:rsidSect="00973D4E">
      <w:headerReference w:type="default" r:id="rId8"/>
      <w:footerReference w:type="default" r:id="rId9"/>
      <w:pgSz w:w="12240" w:h="20160" w:code="5"/>
      <w:pgMar w:top="2098" w:right="1701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46A3A3" w14:textId="77777777" w:rsidR="00231C1F" w:rsidRDefault="00231C1F" w:rsidP="001C4724">
      <w:r>
        <w:separator/>
      </w:r>
    </w:p>
  </w:endnote>
  <w:endnote w:type="continuationSeparator" w:id="0">
    <w:p w14:paraId="285F1C6A" w14:textId="77777777" w:rsidR="00231C1F" w:rsidRDefault="00231C1F" w:rsidP="001C4724">
      <w:r>
        <w:continuationSeparator/>
      </w:r>
    </w:p>
  </w:endnote>
  <w:endnote w:type="continuationNotice" w:id="1">
    <w:p w14:paraId="33C9D504" w14:textId="77777777" w:rsidR="00D47DF7" w:rsidRDefault="00D47D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85C55" w14:textId="6C8043BB" w:rsidR="00EF3DDF" w:rsidRDefault="00B10BC0">
    <w:pPr>
      <w:pStyle w:val="Piedepgina"/>
    </w:pP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7BFD393" id="Cuadro de texto 4" o:spid="_x0000_s1036" type="#_x0000_t202" style="position:absolute;margin-left:52.5pt;margin-top:-12.2pt;width:78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479A82" w14:textId="77777777" w:rsidR="00231C1F" w:rsidRDefault="00231C1F" w:rsidP="001C4724">
      <w:r>
        <w:separator/>
      </w:r>
    </w:p>
  </w:footnote>
  <w:footnote w:type="continuationSeparator" w:id="0">
    <w:p w14:paraId="1E7EE992" w14:textId="77777777" w:rsidR="00231C1F" w:rsidRDefault="00231C1F" w:rsidP="001C4724">
      <w:r>
        <w:continuationSeparator/>
      </w:r>
    </w:p>
  </w:footnote>
  <w:footnote w:type="continuationNotice" w:id="1">
    <w:p w14:paraId="5F25C618" w14:textId="77777777" w:rsidR="00D47DF7" w:rsidRDefault="00D47DF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eastAsia="es-VE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7F7BC96" id="Grupo 3" o:spid="_x0000_s1026" style="position:absolute;margin-left:-73.95pt;margin-top:-136.9pt;width:585.4pt;height:434.8pt;z-index:251658242;mso-height-relative:margin" coordorigin=",536" coordsize="74348,56121" o:gfxdata="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">
              <v:group id="Grupo 10" o:spid="_x0000_s1027" style="position:absolute;top:15049;width:74348;height:12852" coordsize="74348,12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">
                    <v:imagedata r:id="rId6" o:title="logo mpprij" blacklevel="6554f"/>
                  </v:shape>
                  <v:shape id="0 Imagen" o:spid="_x0000_s1031" type="#_x0000_t75" style="position:absolute;left:8866;top:831;width:609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">
                    <v:imagedata r:id="rId7" o:title="" blacklevel="6554f"/>
                  </v:shape>
                  <v:shape id="Imagen 1" o:spid="_x0000_s1032" type="#_x0000_t75" style="position:absolute;left:60960;top:415;width:6121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">
                    <v:imagedata r:id="rId8" o:title=""/>
                  </v:shape>
                  <v:shape id="Imagen 5" o:spid="_x0000_s1033" type="#_x0000_t75" style="position:absolute;left:68302;width:6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">
                    <v:imagedata r:id="rId9" o:title="escudo bombero nacional (1) (1)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">
                <v:imagedata r:id="rId10" o:title="banderola tachira (1)"/>
              </v:shape>
            </v:group>
          </w:pict>
        </mc:Fallback>
      </mc:AlternateContent>
    </w:r>
    <w:r w:rsidR="00737B33" w:rsidRPr="004D2A16">
      <w:rPr>
        <w:noProof/>
        <w:lang w:eastAsia="es-VE"/>
      </w:rPr>
      <w:drawing>
        <wp:anchor distT="0" distB="0" distL="114300" distR="114300" simplePos="0" relativeHeight="251658243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683217349" name="Imagen 683217349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7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2B55"/>
    <w:rsid w:val="0001334C"/>
    <w:rsid w:val="0001484A"/>
    <w:rsid w:val="00020D75"/>
    <w:rsid w:val="000269D3"/>
    <w:rsid w:val="00027FF1"/>
    <w:rsid w:val="000337E9"/>
    <w:rsid w:val="000340AC"/>
    <w:rsid w:val="000403F2"/>
    <w:rsid w:val="00040474"/>
    <w:rsid w:val="000420D7"/>
    <w:rsid w:val="00050AD9"/>
    <w:rsid w:val="00051A4E"/>
    <w:rsid w:val="00053004"/>
    <w:rsid w:val="00060C82"/>
    <w:rsid w:val="00060EC0"/>
    <w:rsid w:val="00065E07"/>
    <w:rsid w:val="0006780F"/>
    <w:rsid w:val="000709A1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2BF4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62F3"/>
    <w:rsid w:val="000F36B6"/>
    <w:rsid w:val="000F4EC2"/>
    <w:rsid w:val="000F6916"/>
    <w:rsid w:val="00104768"/>
    <w:rsid w:val="00104810"/>
    <w:rsid w:val="00105B2F"/>
    <w:rsid w:val="00106885"/>
    <w:rsid w:val="001104E0"/>
    <w:rsid w:val="001121F9"/>
    <w:rsid w:val="00112536"/>
    <w:rsid w:val="001127E1"/>
    <w:rsid w:val="0011321D"/>
    <w:rsid w:val="001134B2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40008"/>
    <w:rsid w:val="00141C40"/>
    <w:rsid w:val="00145B94"/>
    <w:rsid w:val="00146B9F"/>
    <w:rsid w:val="001529C0"/>
    <w:rsid w:val="00152E62"/>
    <w:rsid w:val="00155938"/>
    <w:rsid w:val="00161C10"/>
    <w:rsid w:val="00165771"/>
    <w:rsid w:val="001679AF"/>
    <w:rsid w:val="00170EDF"/>
    <w:rsid w:val="001776C1"/>
    <w:rsid w:val="00177A62"/>
    <w:rsid w:val="00177FE9"/>
    <w:rsid w:val="00181D5B"/>
    <w:rsid w:val="00194899"/>
    <w:rsid w:val="001952CC"/>
    <w:rsid w:val="001A0BBE"/>
    <w:rsid w:val="001A2FDD"/>
    <w:rsid w:val="001B5154"/>
    <w:rsid w:val="001B646C"/>
    <w:rsid w:val="001B741E"/>
    <w:rsid w:val="001C179D"/>
    <w:rsid w:val="001C45CB"/>
    <w:rsid w:val="001C4724"/>
    <w:rsid w:val="001D0263"/>
    <w:rsid w:val="001D1B4C"/>
    <w:rsid w:val="001D1BAB"/>
    <w:rsid w:val="001D3BF6"/>
    <w:rsid w:val="001D43B4"/>
    <w:rsid w:val="001D4E5A"/>
    <w:rsid w:val="001D6E88"/>
    <w:rsid w:val="001D78C3"/>
    <w:rsid w:val="001E1C12"/>
    <w:rsid w:val="001F481E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64BFA"/>
    <w:rsid w:val="002711F1"/>
    <w:rsid w:val="002732BF"/>
    <w:rsid w:val="00276DCC"/>
    <w:rsid w:val="00285F45"/>
    <w:rsid w:val="0028760C"/>
    <w:rsid w:val="00290A9D"/>
    <w:rsid w:val="00292216"/>
    <w:rsid w:val="0029289B"/>
    <w:rsid w:val="00293A4C"/>
    <w:rsid w:val="00294A08"/>
    <w:rsid w:val="002A37FA"/>
    <w:rsid w:val="002B3BAD"/>
    <w:rsid w:val="002B6928"/>
    <w:rsid w:val="002B6ED3"/>
    <w:rsid w:val="002C38B1"/>
    <w:rsid w:val="002C488F"/>
    <w:rsid w:val="002C4B74"/>
    <w:rsid w:val="002C7188"/>
    <w:rsid w:val="002D1A89"/>
    <w:rsid w:val="002D2018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5309"/>
    <w:rsid w:val="00317279"/>
    <w:rsid w:val="00327BBD"/>
    <w:rsid w:val="00330874"/>
    <w:rsid w:val="003315F4"/>
    <w:rsid w:val="003320C9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4A3"/>
    <w:rsid w:val="00376FCE"/>
    <w:rsid w:val="00377DD4"/>
    <w:rsid w:val="003831D6"/>
    <w:rsid w:val="00384161"/>
    <w:rsid w:val="00391EEE"/>
    <w:rsid w:val="003A1330"/>
    <w:rsid w:val="003A4633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2D48"/>
    <w:rsid w:val="00423695"/>
    <w:rsid w:val="004269A9"/>
    <w:rsid w:val="00426BC6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6389A"/>
    <w:rsid w:val="00474A0E"/>
    <w:rsid w:val="00481539"/>
    <w:rsid w:val="00492A36"/>
    <w:rsid w:val="0049564E"/>
    <w:rsid w:val="004A361E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0897"/>
    <w:rsid w:val="004F72FB"/>
    <w:rsid w:val="004F7458"/>
    <w:rsid w:val="00500360"/>
    <w:rsid w:val="005014E8"/>
    <w:rsid w:val="00504186"/>
    <w:rsid w:val="00504254"/>
    <w:rsid w:val="005056D6"/>
    <w:rsid w:val="00511048"/>
    <w:rsid w:val="00516608"/>
    <w:rsid w:val="0052103D"/>
    <w:rsid w:val="005215E5"/>
    <w:rsid w:val="00525896"/>
    <w:rsid w:val="00530FA9"/>
    <w:rsid w:val="00535C73"/>
    <w:rsid w:val="00541260"/>
    <w:rsid w:val="00545A0E"/>
    <w:rsid w:val="00545DC3"/>
    <w:rsid w:val="00546135"/>
    <w:rsid w:val="005464FF"/>
    <w:rsid w:val="005468A4"/>
    <w:rsid w:val="00551115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38DA"/>
    <w:rsid w:val="005942EE"/>
    <w:rsid w:val="005952E9"/>
    <w:rsid w:val="00595991"/>
    <w:rsid w:val="00597397"/>
    <w:rsid w:val="005A077F"/>
    <w:rsid w:val="005A14B5"/>
    <w:rsid w:val="005A3472"/>
    <w:rsid w:val="005A5BCD"/>
    <w:rsid w:val="005A69DB"/>
    <w:rsid w:val="005B1D05"/>
    <w:rsid w:val="005B6265"/>
    <w:rsid w:val="005C1B65"/>
    <w:rsid w:val="005C6407"/>
    <w:rsid w:val="005D021F"/>
    <w:rsid w:val="005D2708"/>
    <w:rsid w:val="005D4B2B"/>
    <w:rsid w:val="005D64A1"/>
    <w:rsid w:val="005E294F"/>
    <w:rsid w:val="005E73B4"/>
    <w:rsid w:val="005E78A9"/>
    <w:rsid w:val="005F3A57"/>
    <w:rsid w:val="005F7CC5"/>
    <w:rsid w:val="006050DD"/>
    <w:rsid w:val="00605946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804F9"/>
    <w:rsid w:val="006918B7"/>
    <w:rsid w:val="006931D2"/>
    <w:rsid w:val="006935D4"/>
    <w:rsid w:val="00695373"/>
    <w:rsid w:val="006A02FF"/>
    <w:rsid w:val="006A354E"/>
    <w:rsid w:val="006A3A70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308FD"/>
    <w:rsid w:val="0073662E"/>
    <w:rsid w:val="00737B33"/>
    <w:rsid w:val="007416C8"/>
    <w:rsid w:val="0074286C"/>
    <w:rsid w:val="00746F49"/>
    <w:rsid w:val="00751C41"/>
    <w:rsid w:val="00752192"/>
    <w:rsid w:val="00752761"/>
    <w:rsid w:val="007530F2"/>
    <w:rsid w:val="0075692A"/>
    <w:rsid w:val="007577C6"/>
    <w:rsid w:val="00763D97"/>
    <w:rsid w:val="00764269"/>
    <w:rsid w:val="007703C1"/>
    <w:rsid w:val="007818E6"/>
    <w:rsid w:val="00782855"/>
    <w:rsid w:val="007948C7"/>
    <w:rsid w:val="00796BAD"/>
    <w:rsid w:val="007A2A30"/>
    <w:rsid w:val="007A3172"/>
    <w:rsid w:val="007B07B7"/>
    <w:rsid w:val="007B39F8"/>
    <w:rsid w:val="007B6459"/>
    <w:rsid w:val="007B7E94"/>
    <w:rsid w:val="007C3D50"/>
    <w:rsid w:val="007C5DE4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6091"/>
    <w:rsid w:val="0081786C"/>
    <w:rsid w:val="00823A47"/>
    <w:rsid w:val="008244AB"/>
    <w:rsid w:val="008260F6"/>
    <w:rsid w:val="00827784"/>
    <w:rsid w:val="008300DD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4A9A"/>
    <w:rsid w:val="00874B0D"/>
    <w:rsid w:val="0087584D"/>
    <w:rsid w:val="00880D6E"/>
    <w:rsid w:val="0088139E"/>
    <w:rsid w:val="00882481"/>
    <w:rsid w:val="00883EC0"/>
    <w:rsid w:val="0088592B"/>
    <w:rsid w:val="00886F3C"/>
    <w:rsid w:val="008874A8"/>
    <w:rsid w:val="008908F3"/>
    <w:rsid w:val="00896DEC"/>
    <w:rsid w:val="008A2D12"/>
    <w:rsid w:val="008B0259"/>
    <w:rsid w:val="008B6050"/>
    <w:rsid w:val="008B7E87"/>
    <w:rsid w:val="008C44FB"/>
    <w:rsid w:val="008D09B7"/>
    <w:rsid w:val="008D6BD3"/>
    <w:rsid w:val="008E23FC"/>
    <w:rsid w:val="008E2B8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4148F"/>
    <w:rsid w:val="00941BDD"/>
    <w:rsid w:val="0094603D"/>
    <w:rsid w:val="00946576"/>
    <w:rsid w:val="009471D1"/>
    <w:rsid w:val="00954CA8"/>
    <w:rsid w:val="0095634B"/>
    <w:rsid w:val="0096094A"/>
    <w:rsid w:val="00962A56"/>
    <w:rsid w:val="00963E95"/>
    <w:rsid w:val="009713ED"/>
    <w:rsid w:val="00971CEB"/>
    <w:rsid w:val="00972F0E"/>
    <w:rsid w:val="00973D4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C7D24"/>
    <w:rsid w:val="009D37B1"/>
    <w:rsid w:val="009D3F1C"/>
    <w:rsid w:val="009D6C58"/>
    <w:rsid w:val="009D72B3"/>
    <w:rsid w:val="009D7C3A"/>
    <w:rsid w:val="009E0F8B"/>
    <w:rsid w:val="009E1B2D"/>
    <w:rsid w:val="009E1C48"/>
    <w:rsid w:val="009E4742"/>
    <w:rsid w:val="009F3B12"/>
    <w:rsid w:val="009F5AB3"/>
    <w:rsid w:val="009F79A2"/>
    <w:rsid w:val="00A00548"/>
    <w:rsid w:val="00A151F7"/>
    <w:rsid w:val="00A22CFA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7194"/>
    <w:rsid w:val="00AB1D72"/>
    <w:rsid w:val="00AB2685"/>
    <w:rsid w:val="00AC06C2"/>
    <w:rsid w:val="00AC076E"/>
    <w:rsid w:val="00AC4C2F"/>
    <w:rsid w:val="00AC5098"/>
    <w:rsid w:val="00AD5A79"/>
    <w:rsid w:val="00AD60A3"/>
    <w:rsid w:val="00AE1ABB"/>
    <w:rsid w:val="00AE4590"/>
    <w:rsid w:val="00AE62E6"/>
    <w:rsid w:val="00AE75FC"/>
    <w:rsid w:val="00AF1B6D"/>
    <w:rsid w:val="00B00D1B"/>
    <w:rsid w:val="00B02437"/>
    <w:rsid w:val="00B10BC0"/>
    <w:rsid w:val="00B10E5F"/>
    <w:rsid w:val="00B14F6E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3758"/>
    <w:rsid w:val="00B64F87"/>
    <w:rsid w:val="00B67074"/>
    <w:rsid w:val="00B67CFA"/>
    <w:rsid w:val="00B67D4C"/>
    <w:rsid w:val="00B7530C"/>
    <w:rsid w:val="00B77D58"/>
    <w:rsid w:val="00B8182B"/>
    <w:rsid w:val="00B83751"/>
    <w:rsid w:val="00B85D99"/>
    <w:rsid w:val="00B8627C"/>
    <w:rsid w:val="00B93660"/>
    <w:rsid w:val="00B966F5"/>
    <w:rsid w:val="00B977C5"/>
    <w:rsid w:val="00BA022C"/>
    <w:rsid w:val="00BA7146"/>
    <w:rsid w:val="00BB0718"/>
    <w:rsid w:val="00BB17A3"/>
    <w:rsid w:val="00BB25EC"/>
    <w:rsid w:val="00BC0FB5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0806"/>
    <w:rsid w:val="00BF26DA"/>
    <w:rsid w:val="00BF32D4"/>
    <w:rsid w:val="00C02640"/>
    <w:rsid w:val="00C07778"/>
    <w:rsid w:val="00C10BE2"/>
    <w:rsid w:val="00C12143"/>
    <w:rsid w:val="00C201D7"/>
    <w:rsid w:val="00C21C37"/>
    <w:rsid w:val="00C2636A"/>
    <w:rsid w:val="00C27226"/>
    <w:rsid w:val="00C31BAE"/>
    <w:rsid w:val="00C33756"/>
    <w:rsid w:val="00C364E6"/>
    <w:rsid w:val="00C367F1"/>
    <w:rsid w:val="00C36D88"/>
    <w:rsid w:val="00C42BFB"/>
    <w:rsid w:val="00C50DC0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4FD"/>
    <w:rsid w:val="00CA3E90"/>
    <w:rsid w:val="00CB3794"/>
    <w:rsid w:val="00CB4387"/>
    <w:rsid w:val="00CB4F93"/>
    <w:rsid w:val="00CB60F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1780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A1"/>
    <w:rsid w:val="00D22B77"/>
    <w:rsid w:val="00D2552B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97A"/>
    <w:rsid w:val="00D47DF7"/>
    <w:rsid w:val="00D50D5D"/>
    <w:rsid w:val="00D51661"/>
    <w:rsid w:val="00D535E4"/>
    <w:rsid w:val="00D542D1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5D64"/>
    <w:rsid w:val="00DA6404"/>
    <w:rsid w:val="00DA7CC3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4555"/>
    <w:rsid w:val="00DE78A9"/>
    <w:rsid w:val="00E046B1"/>
    <w:rsid w:val="00E11047"/>
    <w:rsid w:val="00E11758"/>
    <w:rsid w:val="00E16731"/>
    <w:rsid w:val="00E2489F"/>
    <w:rsid w:val="00E36A95"/>
    <w:rsid w:val="00E43CD9"/>
    <w:rsid w:val="00E47D26"/>
    <w:rsid w:val="00E5242A"/>
    <w:rsid w:val="00E542D5"/>
    <w:rsid w:val="00E57091"/>
    <w:rsid w:val="00E627C5"/>
    <w:rsid w:val="00E64A4E"/>
    <w:rsid w:val="00E70FB4"/>
    <w:rsid w:val="00E7672B"/>
    <w:rsid w:val="00E86555"/>
    <w:rsid w:val="00E9140F"/>
    <w:rsid w:val="00E91E3C"/>
    <w:rsid w:val="00E95358"/>
    <w:rsid w:val="00E95DA7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2F66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11EBB"/>
    <w:rsid w:val="00F14CBA"/>
    <w:rsid w:val="00F30578"/>
    <w:rsid w:val="00F33892"/>
    <w:rsid w:val="00F33AC2"/>
    <w:rsid w:val="00F365E8"/>
    <w:rsid w:val="00F41318"/>
    <w:rsid w:val="00F45349"/>
    <w:rsid w:val="00F47554"/>
    <w:rsid w:val="00F50CC7"/>
    <w:rsid w:val="00F52820"/>
    <w:rsid w:val="00F52D41"/>
    <w:rsid w:val="00F57491"/>
    <w:rsid w:val="00F60D35"/>
    <w:rsid w:val="00F624DD"/>
    <w:rsid w:val="00F6371E"/>
    <w:rsid w:val="00F65F00"/>
    <w:rsid w:val="00F672D8"/>
    <w:rsid w:val="00F70963"/>
    <w:rsid w:val="00F70ED3"/>
    <w:rsid w:val="00F72D5B"/>
    <w:rsid w:val="00F76B29"/>
    <w:rsid w:val="00F8303F"/>
    <w:rsid w:val="00F930A0"/>
    <w:rsid w:val="00FA5582"/>
    <w:rsid w:val="00FA7B87"/>
    <w:rsid w:val="00FB08D1"/>
    <w:rsid w:val="00FB19FA"/>
    <w:rsid w:val="00FB2BEC"/>
    <w:rsid w:val="00FC26D1"/>
    <w:rsid w:val="00FC5FFF"/>
    <w:rsid w:val="00FC78E7"/>
    <w:rsid w:val="00FD4223"/>
    <w:rsid w:val="00FD4B76"/>
    <w:rsid w:val="00FD6F39"/>
    <w:rsid w:val="00FD79D0"/>
    <w:rsid w:val="00FE0C23"/>
    <w:rsid w:val="00FF080A"/>
    <w:rsid w:val="00FF2DB5"/>
    <w:rsid w:val="00FF3B8A"/>
    <w:rsid w:val="00FF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Puesto">
    <w:name w:val="Title"/>
    <w:basedOn w:val="Normal"/>
    <w:link w:val="Puest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PuestoCar">
    <w:name w:val="Puesto Car"/>
    <w:basedOn w:val="Fuentedeprrafopredeter"/>
    <w:link w:val="Puest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5C378-FEA4-4F20-9B83-C1703E42D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0</TotalTime>
  <Pages>2</Pages>
  <Words>686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Cuenta Microsoft</cp:lastModifiedBy>
  <cp:revision>2</cp:revision>
  <cp:lastPrinted>2025-01-13T13:54:00Z</cp:lastPrinted>
  <dcterms:created xsi:type="dcterms:W3CDTF">2025-02-06T16:31:00Z</dcterms:created>
  <dcterms:modified xsi:type="dcterms:W3CDTF">2025-02-06T16:31:00Z</dcterms:modified>
</cp:coreProperties>
</file>