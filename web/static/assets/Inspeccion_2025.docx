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24C93A" w14:textId="77777777" w:rsidR="00A00548" w:rsidRPr="00F00F26" w:rsidRDefault="00A00548" w:rsidP="00A00548">
      <w:pPr>
        <w:jc w:val="center"/>
        <w:rPr>
          <w:b/>
          <w:bCs/>
          <w:u w:val="single"/>
        </w:rPr>
      </w:pPr>
      <w:r w:rsidRPr="00F00F26">
        <w:rPr>
          <w:b/>
          <w:bCs/>
          <w:u w:val="single"/>
        </w:rPr>
        <w:t>GUIA DE INSPECCION</w:t>
      </w:r>
    </w:p>
    <w:tbl>
      <w:tblPr>
        <w:tblStyle w:val="TableNormal"/>
        <w:tblpPr w:leftFromText="141" w:rightFromText="141" w:vertAnchor="text" w:horzAnchor="margin" w:tblpX="-289" w:tblpY="144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A00548" w:rsidRPr="009F5B87" w14:paraId="55E5A4EA" w14:textId="77777777" w:rsidTr="000340AC">
        <w:trPr>
          <w:trHeight w:val="248"/>
        </w:trPr>
        <w:tc>
          <w:tcPr>
            <w:tcW w:w="10060" w:type="dxa"/>
            <w:shd w:val="clear" w:color="auto" w:fill="F2DBDB" w:themeFill="accent2" w:themeFillTint="33"/>
          </w:tcPr>
          <w:p w14:paraId="01488367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DATOS DE LA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INSPECCION</w:t>
            </w:r>
          </w:p>
        </w:tc>
      </w:tr>
      <w:tr w:rsidR="00A00548" w:rsidRPr="009F5B87" w14:paraId="0BFA35B6" w14:textId="77777777" w:rsidTr="000340AC">
        <w:trPr>
          <w:trHeight w:val="1916"/>
        </w:trPr>
        <w:tc>
          <w:tcPr>
            <w:tcW w:w="10060" w:type="dxa"/>
          </w:tcPr>
          <w:p w14:paraId="65F47C13" w14:textId="77777777" w:rsidR="00A00548" w:rsidRPr="009F5B87" w:rsidRDefault="00A00548" w:rsidP="000340AC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6F48CCC0" w14:textId="36AF36E3" w:rsidR="00A00548" w:rsidRPr="00946576" w:rsidRDefault="008300DD" w:rsidP="000340AC">
            <w:pPr>
              <w:pStyle w:val="TableParagraph"/>
              <w:tabs>
                <w:tab w:val="left" w:pos="2693"/>
                <w:tab w:val="left" w:pos="5633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ID d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>e</w:t>
            </w:r>
            <w:r w:rsidR="00746F49" w:rsidRPr="003A6430">
              <w:rPr>
                <w:rFonts w:ascii="Arial" w:hAnsi="Arial" w:cs="Arial"/>
                <w:b/>
                <w:sz w:val="16"/>
                <w:szCs w:val="16"/>
              </w:rPr>
              <w:t>l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 xml:space="preserve"> Comercio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ID_Comercio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</w:t>
            </w:r>
            <w:r w:rsidR="001104E0" w:rsidRPr="003A6430">
              <w:rPr>
                <w:rFonts w:ascii="Arial" w:hAnsi="Arial" w:cs="Arial"/>
                <w:b/>
                <w:sz w:val="16"/>
                <w:szCs w:val="16"/>
              </w:rPr>
              <w:t xml:space="preserve">Fecha </w:t>
            </w:r>
            <w:r w:rsidR="009E4742" w:rsidRPr="003A6430">
              <w:rPr>
                <w:rFonts w:ascii="Arial" w:hAnsi="Arial" w:cs="Arial"/>
                <w:b/>
                <w:sz w:val="16"/>
                <w:szCs w:val="16"/>
              </w:rPr>
              <w:t>Solicitud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{{Hora}}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</w:p>
          <w:p w14:paraId="0150A0EE" w14:textId="4D7D4582" w:rsidR="00511048" w:rsidRPr="00946576" w:rsidRDefault="00511048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Soli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citante: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{{Solicitante}}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{{CI}}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="005A3472" w:rsidRPr="003A6430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0B7D180" w14:textId="12C67FA6" w:rsidR="005942EE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="00872FC3">
              <w:rPr>
                <w:rFonts w:ascii="Arial" w:hAnsi="Arial" w:cs="Arial"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07F62C" w14:textId="16F22050" w:rsidR="0011321D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Rif Empresarial: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="003A6430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Legal:</w:t>
            </w:r>
            <w:r w:rsidR="0014512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14512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4B9B4E25" w14:textId="61CE5D20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Direccion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35B5E35C" w14:textId="71F3405C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{{Estado}}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CD1780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{{Municipio}}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{{Parroquia}}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</w:p>
          <w:p w14:paraId="23088F93" w14:textId="1BF8EB5B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09487ADE" w14:textId="78FA82F3" w:rsidR="005942EE" w:rsidRDefault="0011321D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07109AF5" w14:textId="2735C367" w:rsidR="00A00548" w:rsidRPr="0031056C" w:rsidRDefault="00EC2F6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</w:t>
            </w:r>
            <w:r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</w:p>
          <w:p w14:paraId="5EF8DB19" w14:textId="21213E1E" w:rsidR="007948C7" w:rsidRPr="00EC2F66" w:rsidRDefault="007948C7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0548" w:rsidRPr="009F5B87" w14:paraId="14673D0E" w14:textId="77777777" w:rsidTr="000340AC">
        <w:trPr>
          <w:trHeight w:val="204"/>
        </w:trPr>
        <w:tc>
          <w:tcPr>
            <w:tcW w:w="10060" w:type="dxa"/>
            <w:shd w:val="clear" w:color="auto" w:fill="F2DBDB" w:themeFill="accent2" w:themeFillTint="33"/>
          </w:tcPr>
          <w:p w14:paraId="18EB429D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CARACTERISTICAS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INMUEBLE</w:t>
            </w:r>
          </w:p>
        </w:tc>
      </w:tr>
      <w:tr w:rsidR="00A00548" w:rsidRPr="009F5B87" w14:paraId="412C5146" w14:textId="77777777" w:rsidTr="000340AC">
        <w:trPr>
          <w:trHeight w:val="1845"/>
        </w:trPr>
        <w:tc>
          <w:tcPr>
            <w:tcW w:w="10060" w:type="dxa"/>
          </w:tcPr>
          <w:p w14:paraId="579E0884" w14:textId="77777777" w:rsidR="00A00548" w:rsidRPr="009F5B87" w:rsidRDefault="00A00548" w:rsidP="000340AC">
            <w:pPr>
              <w:pStyle w:val="TableParagraph"/>
              <w:tabs>
                <w:tab w:val="center" w:pos="5078"/>
              </w:tabs>
              <w:spacing w:line="206" w:lineRule="exact"/>
              <w:ind w:left="107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MATERIALES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CONSTRUCCION:</w:t>
            </w:r>
          </w:p>
          <w:p w14:paraId="063BE457" w14:textId="77777777" w:rsidR="007948C7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PAREDES: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PISOS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TECHOS: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F61E2C9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PUERTAS: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VENTANAS: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TAQUIQUERIA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49E4FD70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NUMERO</w:t>
            </w:r>
            <w:r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NIVELES: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 </w:t>
            </w:r>
            <w:r w:rsidRPr="009F5B87">
              <w:rPr>
                <w:rFonts w:asciiTheme="minorHAnsi" w:hAnsiTheme="minorHAnsi" w:cstheme="minorHAnsi"/>
                <w:spacing w:val="43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AREA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APROXIMADA: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</w:t>
            </w:r>
            <w:r w:rsidRPr="009F5B87">
              <w:rPr>
                <w:rFonts w:asciiTheme="minorHAnsi" w:hAnsiTheme="minorHAnsi" w:cstheme="minorHAnsi"/>
                <w:spacing w:val="49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m2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  <w:t xml:space="preserve"> </w:t>
            </w:r>
          </w:p>
          <w:p w14:paraId="73B802ED" w14:textId="77777777" w:rsidR="00A00548" w:rsidRPr="000709A1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0709A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OBSERVACIONES:</w:t>
            </w:r>
          </w:p>
          <w:p w14:paraId="61EDA599" w14:textId="77777777" w:rsidR="00D535E4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</w:p>
          <w:p w14:paraId="64B9A643" w14:textId="195FC75A" w:rsidR="00D535E4" w:rsidRPr="009F5B87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3D0B919E" w14:textId="77777777" w:rsidTr="000340AC">
        <w:trPr>
          <w:trHeight w:val="200"/>
        </w:trPr>
        <w:tc>
          <w:tcPr>
            <w:tcW w:w="10060" w:type="dxa"/>
            <w:shd w:val="clear" w:color="auto" w:fill="F2DBDB" w:themeFill="accent2" w:themeFillTint="33"/>
          </w:tcPr>
          <w:p w14:paraId="5C36CAB6" w14:textId="77777777" w:rsidR="00A00548" w:rsidRPr="009F5B87" w:rsidRDefault="00A00548" w:rsidP="000340AC">
            <w:pPr>
              <w:pStyle w:val="TableParagraph"/>
              <w:spacing w:before="2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MEDIOS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ESCAPE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 COVENIN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810-98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Y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1018-78)</w:t>
            </w:r>
          </w:p>
        </w:tc>
      </w:tr>
      <w:tr w:rsidR="00A00548" w:rsidRPr="009F5B87" w14:paraId="3D2DD5A9" w14:textId="77777777" w:rsidTr="000340AC">
        <w:trPr>
          <w:trHeight w:val="753"/>
        </w:trPr>
        <w:tc>
          <w:tcPr>
            <w:tcW w:w="10060" w:type="dxa"/>
          </w:tcPr>
          <w:p w14:paraId="7FDE2AA5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VIAS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EVACUACION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: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EXITEN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ESCALERAS:</w:t>
            </w:r>
            <w:r w:rsidRPr="009F5B87">
              <w:rPr>
                <w:rFonts w:asciiTheme="minorHAnsi" w:hAnsiTheme="minorHAnsi" w:cstheme="minorHAnsi"/>
                <w:b/>
                <w:spacing w:val="59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SI: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>________</w:t>
            </w:r>
          </w:p>
          <w:tbl>
            <w:tblPr>
              <w:tblStyle w:val="Tablaconcuadrcula"/>
              <w:tblpPr w:leftFromText="141" w:rightFromText="141" w:vertAnchor="text" w:horzAnchor="page" w:tblpX="4872" w:tblpY="26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550"/>
              <w:gridCol w:w="550"/>
              <w:gridCol w:w="550"/>
              <w:gridCol w:w="547"/>
            </w:tblGrid>
            <w:tr w:rsidR="00B00D1B" w:rsidRPr="009F5B87" w14:paraId="360B62C6" w14:textId="77777777" w:rsidTr="00B00D1B">
              <w:trPr>
                <w:trHeight w:val="169"/>
              </w:trPr>
              <w:tc>
                <w:tcPr>
                  <w:tcW w:w="1650" w:type="dxa"/>
                </w:tcPr>
                <w:p w14:paraId="3686FBC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50" w:type="dxa"/>
                </w:tcPr>
                <w:p w14:paraId="7375F05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50" w:type="dxa"/>
                </w:tcPr>
                <w:p w14:paraId="0E91F46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50" w:type="dxa"/>
                </w:tcPr>
                <w:p w14:paraId="105AC3B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05129C8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72980C85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6DD9123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CINTA ANTIRESBALANTE</w:t>
                  </w:r>
                </w:p>
              </w:tc>
              <w:tc>
                <w:tcPr>
                  <w:tcW w:w="550" w:type="dxa"/>
                </w:tcPr>
                <w:p w14:paraId="3B9C51A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76F5116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32A9ED9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C0DA5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C8BE723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E252DE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035E937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5E4C1DE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92554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2C998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20A9F3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72C3108A" w14:textId="77777777" w:rsidTr="00B00D1B">
              <w:trPr>
                <w:trHeight w:val="73"/>
              </w:trPr>
              <w:tc>
                <w:tcPr>
                  <w:tcW w:w="1650" w:type="dxa"/>
                </w:tcPr>
                <w:p w14:paraId="4E2F0C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7E0CB73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8DDF01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55112F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250D7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26D362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4C2F7C9B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05E7BF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3C57F2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AAADFC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5746A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673F714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7EA8CF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86CBB38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54CC371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PASAMANOS</w:t>
                  </w:r>
                </w:p>
                <w:p w14:paraId="3969BBE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285A6B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FD16A6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FEB46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001998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A7A72C8" w14:textId="77777777" w:rsidTr="00B00D1B">
              <w:trPr>
                <w:trHeight w:val="143"/>
              </w:trPr>
              <w:tc>
                <w:tcPr>
                  <w:tcW w:w="1650" w:type="dxa"/>
                </w:tcPr>
                <w:p w14:paraId="2E573CF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TIPO CONSTRUCCION</w:t>
                  </w:r>
                </w:p>
              </w:tc>
              <w:tc>
                <w:tcPr>
                  <w:tcW w:w="550" w:type="dxa"/>
                </w:tcPr>
                <w:p w14:paraId="63CBBA7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9BD00B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2D0F04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49F9DE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Y="2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8"/>
              <w:gridCol w:w="547"/>
              <w:gridCol w:w="547"/>
              <w:gridCol w:w="547"/>
              <w:gridCol w:w="547"/>
            </w:tblGrid>
            <w:tr w:rsidR="00B00D1B" w:rsidRPr="009F5B87" w14:paraId="0EF1C1B2" w14:textId="77777777" w:rsidTr="0064398A">
              <w:trPr>
                <w:trHeight w:val="317"/>
              </w:trPr>
              <w:tc>
                <w:tcPr>
                  <w:tcW w:w="1638" w:type="dxa"/>
                </w:tcPr>
                <w:p w14:paraId="2BC7E80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47" w:type="dxa"/>
                </w:tcPr>
                <w:p w14:paraId="2F1E45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47" w:type="dxa"/>
                </w:tcPr>
                <w:p w14:paraId="3768350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47" w:type="dxa"/>
                </w:tcPr>
                <w:p w14:paraId="33C6C41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6B5DF7A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04643716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6BA073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SALIDAS DE EMERGENCIA</w:t>
                  </w:r>
                </w:p>
              </w:tc>
              <w:tc>
                <w:tcPr>
                  <w:tcW w:w="547" w:type="dxa"/>
                </w:tcPr>
                <w:p w14:paraId="05892F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AFB17D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EB3E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DD8774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94E68A7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13A1F02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4685F11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1B7FB82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9A3F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BA3F9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B0E50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E0CAF3A" w14:textId="77777777" w:rsidTr="0064398A">
              <w:trPr>
                <w:trHeight w:val="138"/>
              </w:trPr>
              <w:tc>
                <w:tcPr>
                  <w:tcW w:w="1638" w:type="dxa"/>
                </w:tcPr>
                <w:p w14:paraId="701189D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6BE2A9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7198A7B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867D32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121C62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605229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33F98A5" w14:textId="77777777" w:rsidTr="0064398A">
              <w:trPr>
                <w:trHeight w:val="219"/>
              </w:trPr>
              <w:tc>
                <w:tcPr>
                  <w:tcW w:w="1638" w:type="dxa"/>
                </w:tcPr>
                <w:p w14:paraId="77AB42F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036257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38478D8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0CA12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B9001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E8D068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2B4B143" w14:textId="77777777" w:rsidTr="0064398A">
              <w:trPr>
                <w:trHeight w:val="434"/>
              </w:trPr>
              <w:tc>
                <w:tcPr>
                  <w:tcW w:w="1638" w:type="dxa"/>
                </w:tcPr>
                <w:p w14:paraId="19CFCF9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PUERTA ANTIPANICO</w:t>
                  </w:r>
                </w:p>
              </w:tc>
              <w:tc>
                <w:tcPr>
                  <w:tcW w:w="547" w:type="dxa"/>
                </w:tcPr>
                <w:p w14:paraId="545C22B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DAD4D5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7C70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D020CE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p w14:paraId="2E16B760" w14:textId="3901208C" w:rsidR="00A00548" w:rsidRPr="009F5B87" w:rsidRDefault="00B00D1B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</w:t>
            </w:r>
            <w:r w:rsidR="00A00548"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</w:t>
            </w:r>
          </w:p>
          <w:p w14:paraId="7897BECD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</w:t>
            </w:r>
          </w:p>
          <w:p w14:paraId="707FC1A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                           </w:t>
            </w:r>
          </w:p>
          <w:p w14:paraId="7035BF6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58FD6747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3A527EC8" w14:textId="77777777" w:rsidR="00A00548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4FA83110" w14:textId="77777777" w:rsidR="00D535E4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0C6FEEEE" w14:textId="79C4D95E" w:rsidR="00D535E4" w:rsidRPr="009F5B87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</w:tc>
      </w:tr>
      <w:tr w:rsidR="00A00548" w:rsidRPr="009F5B87" w14:paraId="6CABA7CB" w14:textId="77777777" w:rsidTr="004269A9">
        <w:trPr>
          <w:trHeight w:val="192"/>
        </w:trPr>
        <w:tc>
          <w:tcPr>
            <w:tcW w:w="10060" w:type="dxa"/>
            <w:shd w:val="clear" w:color="auto" w:fill="F2DBDB" w:themeFill="accent2" w:themeFillTint="33"/>
          </w:tcPr>
          <w:p w14:paraId="226A8CE3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ELECTRICIDAD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COVENIN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200-99)</w:t>
            </w:r>
          </w:p>
        </w:tc>
      </w:tr>
      <w:tr w:rsidR="00A00548" w:rsidRPr="009F5B87" w14:paraId="2CCE7987" w14:textId="77777777" w:rsidTr="000340AC">
        <w:trPr>
          <w:trHeight w:val="2193"/>
        </w:trPr>
        <w:tc>
          <w:tcPr>
            <w:tcW w:w="10060" w:type="dxa"/>
          </w:tcPr>
          <w:p w14:paraId="105113F4" w14:textId="39B7C30A" w:rsidR="00A00548" w:rsidRPr="009F5B87" w:rsidRDefault="00A00548" w:rsidP="000340AC">
            <w:pPr>
              <w:pStyle w:val="TableParagraph"/>
              <w:tabs>
                <w:tab w:val="left" w:pos="1773"/>
              </w:tabs>
              <w:spacing w:line="206" w:lineRule="exact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TENSION</w:t>
            </w:r>
            <w:r w:rsidRPr="009F5B87">
              <w:rPr>
                <w:rFonts w:asciiTheme="minorHAnsi" w:hAnsiTheme="minorHAnsi" w:cstheme="minorHAnsi"/>
                <w:spacing w:val="48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110V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220V</w:t>
            </w:r>
            <w:r w:rsidRPr="009F5B87">
              <w:rPr>
                <w:rFonts w:asciiTheme="minorHAnsi" w:hAnsiTheme="minorHAnsi" w:cstheme="minorHAnsi"/>
                <w:spacing w:val="101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_</w:t>
            </w:r>
            <w:r w:rsidRPr="009F5B87">
              <w:rPr>
                <w:rFonts w:asciiTheme="minorHAnsi" w:hAnsiTheme="minorHAnsi" w:cstheme="minorHAnsi"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TABLERO:</w:t>
            </w:r>
          </w:p>
          <w:p w14:paraId="0062B142" w14:textId="77777777" w:rsidR="00C50DC0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CONDUCTORES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DEBIDAMENTE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CANALIZADOS: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UBICACIÓN DEL TABLERO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ELECTRICO: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VENTILADOS: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</w:p>
          <w:p w14:paraId="11773F33" w14:textId="475A8169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MECANICA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NATURAL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REQUIERE:</w:t>
            </w:r>
            <w:r w:rsidR="00C50DC0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 </w:t>
            </w:r>
            <w:r w:rsidRPr="009F5B87">
              <w:rPr>
                <w:rFonts w:asciiTheme="minorHAnsi" w:hAnsiTheme="minorHAnsi" w:cstheme="minorHAnsi"/>
                <w:spacing w:val="-47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INTERRUPTORES: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TERMOMAGNETICOS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 xml:space="preserve">: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CUCHILLAS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TAPONERAS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FUSIBLERA 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____ OTROS:__________</w:t>
            </w:r>
          </w:p>
          <w:p w14:paraId="26C04CEA" w14:textId="77777777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REQUIERE</w:t>
            </w:r>
            <w:r w:rsidRPr="009F5B87">
              <w:rPr>
                <w:rFonts w:asciiTheme="minorHAnsi" w:hAnsiTheme="minorHAnsi" w:cstheme="minorHAnsi"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ESTUDIO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CARGA: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 ____________NO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_________</w:t>
            </w:r>
          </w:p>
          <w:p w14:paraId="63164193" w14:textId="77777777" w:rsidR="00A00548" w:rsidRPr="00165771" w:rsidRDefault="00A00548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6577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5E7E181B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68092A1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543FC1E9" w14:textId="77777777" w:rsidR="004269A9" w:rsidRDefault="004269A9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A536820" w14:textId="77777777" w:rsidR="005468A4" w:rsidRPr="009F5B87" w:rsidRDefault="005468A4" w:rsidP="000340AC">
            <w:pPr>
              <w:pStyle w:val="TableParagraph"/>
              <w:tabs>
                <w:tab w:val="left" w:pos="8721"/>
              </w:tabs>
              <w:spacing w:before="2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43CAF2B4" w14:textId="77777777" w:rsidTr="00145B94">
        <w:trPr>
          <w:trHeight w:val="274"/>
        </w:trPr>
        <w:tc>
          <w:tcPr>
            <w:tcW w:w="10060" w:type="dxa"/>
            <w:shd w:val="clear" w:color="auto" w:fill="F2DBDB" w:themeFill="accent2" w:themeFillTint="33"/>
          </w:tcPr>
          <w:p w14:paraId="08190B16" w14:textId="33C0BB80" w:rsidR="00A00548" w:rsidRPr="009F5B87" w:rsidRDefault="00A00548" w:rsidP="000340AC">
            <w:pPr>
              <w:pStyle w:val="TableParagraph"/>
              <w:spacing w:line="206" w:lineRule="exact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INSTALACION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GAS (GACETA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OFICIAL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2071 DE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FECHA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08/08/77</w:t>
            </w:r>
            <w:r w:rsidRPr="009F5B87">
              <w:rPr>
                <w:rFonts w:asciiTheme="minorHAnsi" w:hAnsiTheme="minorHAnsi" w:cstheme="minorHAnsi"/>
                <w:b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NORMA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COVENNIN 928-78)</w:t>
            </w:r>
          </w:p>
        </w:tc>
      </w:tr>
      <w:tr w:rsidR="00A00548" w:rsidRPr="009F5B87" w14:paraId="3A02AD4A" w14:textId="77777777" w:rsidTr="00E43CD9">
        <w:trPr>
          <w:trHeight w:val="2845"/>
        </w:trPr>
        <w:tc>
          <w:tcPr>
            <w:tcW w:w="10060" w:type="dxa"/>
          </w:tcPr>
          <w:p w14:paraId="76150CCE" w14:textId="02D0BF65" w:rsidR="00D4797A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SUMINISTRO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GAS: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SISTEMA EMPLEADO: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DIRECTO: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TANQUE</w:t>
            </w:r>
            <w:r w:rsidR="00D4797A"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="00D4797A" w:rsidRPr="009F5B87">
              <w:rPr>
                <w:rFonts w:asciiTheme="minorHAnsi" w:hAnsiTheme="minorHAnsi" w:cstheme="minorHAnsi"/>
                <w:sz w:val="16"/>
                <w:szCs w:val="16"/>
              </w:rPr>
              <w:t>ESTACIONARIO:</w:t>
            </w:r>
            <w:r w:rsidR="00D4797A"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>CAPACIDAD__________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_ FECHA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 xml:space="preserve"> DE PRUEBA DE HERMETICIDAD A TUBERIAS_____________________________</w:t>
            </w:r>
          </w:p>
          <w:p w14:paraId="40737257" w14:textId="03E54E8E" w:rsidR="00D4797A" w:rsidRPr="00264BFA" w:rsidRDefault="00D4797A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CILINDROS DE G.LP______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</w:rPr>
              <w:t>CAPACIDAD(KG)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_____ 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UBICACIÓN__________________________________VENTILADAS: SI____NO___</w:t>
            </w:r>
          </w:p>
          <w:p w14:paraId="006E0043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PROTEGIDAS: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CORRECTAMENTE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INSTALADO:</w:t>
            </w:r>
          </w:p>
          <w:p w14:paraId="170CC41D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 DE CONEXIÓN: TUBERIA: _____________ MANGUERA: ______________ ESPECIFIQUE: ___________________________</w:t>
            </w:r>
          </w:p>
          <w:p w14:paraId="6D7A1335" w14:textId="77777777" w:rsidR="00A00548" w:rsidRPr="00145B94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45B94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30A6D052" w14:textId="77777777" w:rsidR="002B6ED3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E2C0060" w14:textId="77777777" w:rsidR="003764A3" w:rsidRDefault="003764A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tbl>
            <w:tblPr>
              <w:tblStyle w:val="TableNormal"/>
              <w:tblpPr w:leftFromText="141" w:rightFromText="141" w:vertAnchor="page" w:horzAnchor="page" w:tblpX="727" w:tblpY="2441"/>
              <w:tblOverlap w:val="never"/>
              <w:tblW w:w="10060" w:type="dxa"/>
              <w:tblLayout w:type="fixed"/>
              <w:tblLook w:val="01E0" w:firstRow="1" w:lastRow="1" w:firstColumn="1" w:lastColumn="1" w:noHBand="0" w:noVBand="0"/>
            </w:tblPr>
            <w:tblGrid>
              <w:gridCol w:w="10060"/>
            </w:tblGrid>
            <w:tr w:rsidR="009F79A2" w:rsidRPr="009F5B87" w14:paraId="36A0FAF6" w14:textId="77777777" w:rsidTr="004F0897">
              <w:trPr>
                <w:trHeight w:val="60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03C1A343" w14:textId="5EC406B0" w:rsidR="009F79A2" w:rsidRPr="009F5B87" w:rsidRDefault="009F79A2" w:rsidP="009F79A2">
                  <w:pPr>
                    <w:pStyle w:val="TableParagraph"/>
                    <w:spacing w:line="251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  <w:tr w:rsidR="009F79A2" w:rsidRPr="009F5B87" w14:paraId="36614096" w14:textId="77777777" w:rsidTr="004F0897">
              <w:trPr>
                <w:trHeight w:val="1407"/>
              </w:trPr>
              <w:tc>
                <w:tcPr>
                  <w:tcW w:w="10060" w:type="dxa"/>
                </w:tcPr>
                <w:p w14:paraId="691FEA9A" w14:textId="27078CE4" w:rsidR="00E43CD9" w:rsidRPr="00E43CD9" w:rsidRDefault="00E43CD9" w:rsidP="00E43CD9">
                  <w:pPr>
                    <w:pStyle w:val="TableParagraph"/>
                    <w:shd w:val="clear" w:color="auto" w:fill="F2DBDB" w:themeFill="accent2" w:themeFillTint="33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lastRenderedPageBreak/>
                    <w:t>ALMACENAMIENTO</w:t>
                  </w:r>
                  <w:r w:rsidRPr="00E43CD9">
                    <w:rPr>
                      <w:rFonts w:asciiTheme="minorHAnsi" w:hAnsiTheme="minorHAnsi"/>
                      <w:b/>
                      <w:spacing w:val="-4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(NORMA</w:t>
                  </w:r>
                  <w:r w:rsidRPr="00E43CD9">
                    <w:rPr>
                      <w:rFonts w:asciiTheme="minorHAnsi" w:hAnsiTheme="minorHAnsi"/>
                      <w:b/>
                      <w:spacing w:val="-1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COVENIN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2239-IV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89)</w:t>
                  </w:r>
                  <w:r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</w:t>
                  </w:r>
                </w:p>
                <w:p w14:paraId="19B426DF" w14:textId="77777777" w:rsidR="000B2BF4" w:rsidRDefault="000B2BF4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8C87CFE" w14:textId="7F4874C2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TIPO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MERCANCIA(S)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ALMACENADO(S):</w:t>
                  </w:r>
                </w:p>
                <w:p w14:paraId="1E6FFD02" w14:textId="1A0C778F" w:rsidR="009F79A2" w:rsidRPr="009F79A2" w:rsidRDefault="009F79A2" w:rsidP="009F79A2">
                  <w:pPr>
                    <w:pStyle w:val="TableParagraph"/>
                    <w:tabs>
                      <w:tab w:val="left" w:pos="4522"/>
                      <w:tab w:val="left" w:pos="5072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CUMPLE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CON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LA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NORMAS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3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ALMACENAMIENTO: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SI</w:t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       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79A2">
                    <w:rPr>
                      <w:rFonts w:asciiTheme="minorHAnsi" w:hAnsiTheme="minorHAnsi"/>
                      <w:sz w:val="16"/>
                      <w:szCs w:val="16"/>
                    </w:rPr>
                    <w:t>_        ESPECIFIQUE:</w:t>
                  </w:r>
                </w:p>
                <w:p w14:paraId="635F349C" w14:textId="77777777" w:rsidR="009F79A2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PROTECCION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INCENDIOS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I ___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ESPECIFICIQUE</w:t>
                  </w:r>
                </w:p>
                <w:p w14:paraId="5E7AAA8F" w14:textId="77777777" w:rsidR="009F79A2" w:rsidRPr="00315309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</w:t>
                  </w:r>
                </w:p>
                <w:p w14:paraId="24A371E5" w14:textId="77777777" w:rsidR="000B2BF4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949FC4F" w14:textId="273072FF" w:rsidR="000B2BF4" w:rsidRPr="009F5B87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:rsidRPr="009F5B87" w14:paraId="71AF4D52" w14:textId="77777777" w:rsidTr="004F0897">
              <w:trPr>
                <w:trHeight w:val="25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4BF784D2" w14:textId="40A44A23" w:rsidR="009F79A2" w:rsidRPr="008874A8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TABLERO CENTRAL DE INCENDIOS (NORMAS COVENIN </w:t>
                  </w:r>
                  <w:r w:rsidR="008874A8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1041)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___________________________________________________________________________</w:t>
                  </w:r>
                </w:p>
              </w:tc>
            </w:tr>
            <w:tr w:rsidR="009F79A2" w:rsidRPr="009F5B87" w14:paraId="16B28860" w14:textId="77777777" w:rsidTr="004F0897">
              <w:trPr>
                <w:trHeight w:val="2971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6D36253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13FAF70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MARCA; ___________________ DIGITAL: ________ ANALOGO: _______ UBICACIÓN: _______________________________________________</w:t>
                  </w:r>
                </w:p>
                <w:p w14:paraId="133A3588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B244DB7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FUNCIONA: SI_______ NO ________ FECHA DE ULTIMO MANTENIMIENTO: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</w:t>
                  </w:r>
                </w:p>
                <w:p w14:paraId="7AC63ED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66BF3D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EMPRESA: _____________________________________________________ CANTIDAD ESTACION MANUAL: 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</w:t>
                  </w:r>
                </w:p>
                <w:p w14:paraId="5AC352E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250A6FD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CANTIDAD DETECTORES: _______________ TIPOS: __________ IONICOS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 DETECTORES OPTICOS/ FOTOSELECTRICOS: 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</w:t>
                  </w:r>
                </w:p>
                <w:p w14:paraId="3B22F26E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6BB3A7B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DETECTORES TERMICOS: ________ OTROS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</w:t>
                  </w:r>
                </w:p>
                <w:p w14:paraId="17BF5654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5F9F9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18A036F" w14:textId="0602D42A" w:rsidR="009F79A2" w:rsidRPr="009F5B87" w:rsidRDefault="009F79A2" w:rsidP="00315309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OBSERAVCIONES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F79A2" w:rsidRPr="009F5B87" w14:paraId="156A8A99" w14:textId="77777777" w:rsidTr="004F0897">
              <w:trPr>
                <w:trHeight w:val="21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A26968D" w14:textId="1ACBCBFE" w:rsidR="009F79A2" w:rsidRPr="008874A8" w:rsidRDefault="009F79A2" w:rsidP="008874A8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LAMPARAS DE EMERGENCIA AUTOCONTENIDAS (NORMA </w:t>
                  </w:r>
                  <w:r w:rsidR="00E5242A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1472)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</w:t>
                  </w:r>
                </w:p>
              </w:tc>
            </w:tr>
            <w:tr w:rsidR="009F79A2" w:rsidRPr="009F5B87" w14:paraId="13552AA3" w14:textId="77777777" w:rsidTr="004F0897">
              <w:trPr>
                <w:trHeight w:val="1451"/>
              </w:trPr>
              <w:tc>
                <w:tcPr>
                  <w:tcW w:w="10060" w:type="dxa"/>
                </w:tcPr>
                <w:p w14:paraId="3353CE3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BC7685B" w14:textId="7012B791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TENSION 110V: 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 220V: ___________MARCA: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___________________</w:t>
                  </w:r>
                  <w:r w:rsidR="005E73B4">
                    <w:rPr>
                      <w:rFonts w:asciiTheme="minorHAnsi" w:hAnsiTheme="minorHAnsi"/>
                      <w:sz w:val="16"/>
                      <w:szCs w:val="16"/>
                    </w:rPr>
                    <w:t>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 FUNCIONA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: SI_____ NO______</w:t>
                  </w:r>
                </w:p>
                <w:p w14:paraId="2BFB711B" w14:textId="77777777" w:rsidR="009F79A2" w:rsidRPr="00FC78E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FC78E7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OBSERVACIONES:</w:t>
                  </w:r>
                </w:p>
                <w:p w14:paraId="682EF0FF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BE05ED2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9A2859E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0AECC476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8398FFA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14:paraId="366DF22E" w14:textId="77777777" w:rsidTr="004F0897">
              <w:trPr>
                <w:trHeight w:val="240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EF34A15" w14:textId="0AD0B82C" w:rsidR="009F79A2" w:rsidRPr="00E5242A" w:rsidRDefault="009F79A2" w:rsidP="005A5BCD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GENERALIDADES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________________________________________________________________________________________________________________</w:t>
                  </w:r>
                </w:p>
              </w:tc>
            </w:tr>
            <w:tr w:rsidR="009F79A2" w:rsidRPr="00501AC5" w14:paraId="7DB36010" w14:textId="77777777" w:rsidTr="004F0897">
              <w:trPr>
                <w:trHeight w:val="987"/>
              </w:trPr>
              <w:tc>
                <w:tcPr>
                  <w:tcW w:w="10060" w:type="dxa"/>
                </w:tcPr>
                <w:p w14:paraId="67B0C91E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2F08D6D" w14:textId="309538CC" w:rsidR="009F79A2" w:rsidRPr="009F5B87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AIRE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ACONDICONADOS: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MODULAR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CENTRAL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DUCTOS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ABERTURA VERTICAL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</w:t>
                  </w:r>
                </w:p>
                <w:p w14:paraId="516E69B6" w14:textId="77777777" w:rsidR="009F79A2" w:rsidRPr="009F5B87" w:rsidRDefault="009F79A2" w:rsidP="009F79A2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F676C58" w14:textId="77777777" w:rsidR="00A22CFA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FILTRACIONES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CAMBIO 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USO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EDIFICACION: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__________________________________________</w:t>
                  </w:r>
                </w:p>
                <w:p w14:paraId="393CF8A2" w14:textId="77777777" w:rsidR="00A22CFA" w:rsidRDefault="00A22CFA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</w:p>
                <w:p w14:paraId="36DC44F4" w14:textId="3E536CAD" w:rsidR="009F79A2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 </w:t>
                  </w:r>
                </w:p>
                <w:p w14:paraId="3B4E193C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OBSERVACIONES GENERALES Y RECOMENDACIONES POR PARTE DEL INSPECTOR ACTUANTE </w:t>
                  </w:r>
                </w:p>
                <w:p w14:paraId="3E2AEF6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F64955D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5DA124F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02F561B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0306FDD0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E43CA4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9B4356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1727E73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69D22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6B0DE5E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DC4010B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F23836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118A2A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59C5199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4F83B5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77C7C24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DB32C33" w14:textId="77777777" w:rsidR="009F79A2" w:rsidRPr="00501AC5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FCC41BC" w14:textId="77777777" w:rsidR="002B6ED3" w:rsidRPr="009F5B87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730CB482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47F87B93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67272744" w14:textId="77777777" w:rsidR="0095634B" w:rsidRDefault="0095634B" w:rsidP="00A00548">
      <w:pPr>
        <w:rPr>
          <w:rFonts w:ascii="Arial Black" w:hAnsi="Arial Black"/>
          <w:lang w:val="es-ES"/>
        </w:rPr>
      </w:pPr>
    </w:p>
    <w:p w14:paraId="41BCCE3E" w14:textId="77777777" w:rsidR="009F79A2" w:rsidRPr="00973D4E" w:rsidRDefault="009F79A2" w:rsidP="00A00548">
      <w:pPr>
        <w:rPr>
          <w:rFonts w:ascii="Arial" w:hAnsi="Arial" w:cs="Arial"/>
          <w:lang w:val="es-ES"/>
        </w:rPr>
      </w:pPr>
    </w:p>
    <w:p w14:paraId="22A98F32" w14:textId="4B399E02" w:rsidR="00A00548" w:rsidRPr="00170EDF" w:rsidRDefault="00A00548" w:rsidP="00A00548">
      <w:pPr>
        <w:tabs>
          <w:tab w:val="left" w:pos="5147"/>
        </w:tabs>
        <w:spacing w:before="1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INSPECTOR</w:t>
      </w:r>
      <w:r w:rsidRPr="00170EDF">
        <w:rPr>
          <w:rFonts w:ascii="Arial" w:hAnsi="Arial" w:cs="Arial"/>
          <w:b/>
          <w:bCs/>
          <w:spacing w:val="-2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SEGURIDAD</w:t>
      </w:r>
      <w:r w:rsidRPr="00170EDF">
        <w:rPr>
          <w:rFonts w:ascii="Arial" w:hAnsi="Arial" w:cs="Arial"/>
          <w:b/>
          <w:bCs/>
          <w:spacing w:val="-1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ACTUANTE</w:t>
      </w:r>
      <w:r w:rsidR="00973D4E" w:rsidRPr="00170EDF">
        <w:rPr>
          <w:rFonts w:ascii="Arial" w:hAnsi="Arial" w:cs="Arial"/>
          <w:b/>
          <w:bCs/>
          <w:sz w:val="20"/>
        </w:rPr>
        <w:t xml:space="preserve">                               PERSONA PRESENTE EN EL SITIO</w:t>
      </w:r>
    </w:p>
    <w:p w14:paraId="5DE72E01" w14:textId="37EA308E" w:rsidR="00A00548" w:rsidRPr="00170EDF" w:rsidRDefault="00A00548" w:rsidP="00A00548">
      <w:pPr>
        <w:tabs>
          <w:tab w:val="left" w:pos="5114"/>
        </w:tabs>
        <w:spacing w:before="19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C.I.</w:t>
      </w:r>
      <w:r w:rsidRPr="00170EDF">
        <w:rPr>
          <w:rFonts w:ascii="Arial" w:hAnsi="Arial" w:cs="Arial"/>
          <w:b/>
          <w:bCs/>
          <w:sz w:val="20"/>
        </w:rPr>
        <w:tab/>
        <w:t xml:space="preserve">   C.I. </w:t>
      </w:r>
    </w:p>
    <w:p w14:paraId="01DC0807" w14:textId="77777777" w:rsidR="00DC5D40" w:rsidRPr="00170EDF" w:rsidRDefault="00DC5D40" w:rsidP="00CC34A2">
      <w:pPr>
        <w:tabs>
          <w:tab w:val="left" w:pos="6870"/>
        </w:tabs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sectPr w:rsidR="00DC5D40" w:rsidRPr="00170EDF" w:rsidSect="00973D4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20160" w:code="5"/>
      <w:pgMar w:top="2098" w:right="1701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6F25EA" w14:textId="77777777" w:rsidR="00E975F4" w:rsidRDefault="00E975F4" w:rsidP="001C4724">
      <w:r>
        <w:separator/>
      </w:r>
    </w:p>
  </w:endnote>
  <w:endnote w:type="continuationSeparator" w:id="0">
    <w:p w14:paraId="0E4AD579" w14:textId="77777777" w:rsidR="00E975F4" w:rsidRDefault="00E975F4" w:rsidP="001C4724">
      <w:r>
        <w:continuationSeparator/>
      </w:r>
    </w:p>
  </w:endnote>
  <w:endnote w:type="continuationNotice" w:id="1">
    <w:p w14:paraId="6A0867FB" w14:textId="77777777" w:rsidR="00E975F4" w:rsidRDefault="00E975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4FB8C" w14:textId="77777777" w:rsidR="00741EB1" w:rsidRDefault="00741E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6C8043BB" w:rsidR="00EF3DDF" w:rsidRDefault="00B10BC0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7BFD393" id="Cuadro de texto 4" o:spid="_x0000_s1036" type="#_x0000_t202" style="position:absolute;margin-left:52.5pt;margin-top:-12.2pt;width:78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AF622" w14:textId="77777777" w:rsidR="00741EB1" w:rsidRDefault="00741E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E54CA" w14:textId="77777777" w:rsidR="00E975F4" w:rsidRDefault="00E975F4" w:rsidP="001C4724">
      <w:r>
        <w:separator/>
      </w:r>
    </w:p>
  </w:footnote>
  <w:footnote w:type="continuationSeparator" w:id="0">
    <w:p w14:paraId="0CE19BD9" w14:textId="77777777" w:rsidR="00E975F4" w:rsidRDefault="00E975F4" w:rsidP="001C4724">
      <w:r>
        <w:continuationSeparator/>
      </w:r>
    </w:p>
  </w:footnote>
  <w:footnote w:type="continuationNotice" w:id="1">
    <w:p w14:paraId="024814CC" w14:textId="77777777" w:rsidR="00E975F4" w:rsidRDefault="00E975F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5B3FF" w14:textId="77777777" w:rsidR="00741EB1" w:rsidRDefault="00741E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5895405F" w:rsidR="00EF3DDF" w:rsidRPr="00C31BAE" w:rsidRDefault="00741EB1" w:rsidP="00C31BAE">
    <w:pPr>
      <w:rPr>
        <w:rFonts w:ascii="Arial" w:hAnsi="Arial" w:cs="Arial"/>
        <w:b/>
      </w:rPr>
    </w:pPr>
    <w:r w:rsidRPr="004D2A16">
      <w:rPr>
        <w:noProof/>
        <w:lang w:val="en-US" w:eastAsia="en-US"/>
      </w:rPr>
      <w:drawing>
        <wp:anchor distT="0" distB="0" distL="114300" distR="114300" simplePos="0" relativeHeight="251658243" behindDoc="1" locked="0" layoutInCell="1" allowOverlap="1" wp14:anchorId="7CCF66E0" wp14:editId="4CDF55DC">
          <wp:simplePos x="0" y="0"/>
          <wp:positionH relativeFrom="margin">
            <wp:align>center</wp:align>
          </wp:positionH>
          <wp:positionV relativeFrom="paragraph">
            <wp:posOffset>4680528</wp:posOffset>
          </wp:positionV>
          <wp:extent cx="4745386" cy="3721210"/>
          <wp:effectExtent l="0" t="0" r="0" b="0"/>
          <wp:wrapNone/>
          <wp:docPr id="683217349" name="Imagen 683217349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45386" cy="3721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131E"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7F7BC96" wp14:editId="6706AF05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658242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">
                    <v:imagedata r:id="rId7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">
                    <v:imagedata r:id="rId8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">
                    <v:imagedata r:id="rId9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">
                    <v:imagedata r:id="rId10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">
                <v:imagedata r:id="rId11" o:title="banderola tachira (1)"/>
                <v:path arrowok="t"/>
              </v:shape>
            </v:group>
          </w:pict>
        </mc:Fallback>
      </mc:AlternateContent>
    </w:r>
    <w:r>
      <w:rPr>
        <w:rFonts w:ascii="Arial" w:hAnsi="Arial" w:cs="Arial"/>
        <w:b/>
      </w:rPr>
      <w:t>|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54087D" w14:textId="77777777" w:rsidR="00741EB1" w:rsidRDefault="00741E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2B55"/>
    <w:rsid w:val="0001334C"/>
    <w:rsid w:val="0001484A"/>
    <w:rsid w:val="00020D75"/>
    <w:rsid w:val="000269D3"/>
    <w:rsid w:val="00027FF1"/>
    <w:rsid w:val="000337E9"/>
    <w:rsid w:val="000340AC"/>
    <w:rsid w:val="000403F2"/>
    <w:rsid w:val="00040474"/>
    <w:rsid w:val="000420D7"/>
    <w:rsid w:val="00050AD9"/>
    <w:rsid w:val="00051A4E"/>
    <w:rsid w:val="00053004"/>
    <w:rsid w:val="00060C82"/>
    <w:rsid w:val="00060EC0"/>
    <w:rsid w:val="00065E07"/>
    <w:rsid w:val="0006780F"/>
    <w:rsid w:val="000709A1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2BF4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62F3"/>
    <w:rsid w:val="000F36B6"/>
    <w:rsid w:val="000F4EC2"/>
    <w:rsid w:val="000F6916"/>
    <w:rsid w:val="00104768"/>
    <w:rsid w:val="00104810"/>
    <w:rsid w:val="00105B2F"/>
    <w:rsid w:val="00106885"/>
    <w:rsid w:val="001104E0"/>
    <w:rsid w:val="001121F9"/>
    <w:rsid w:val="00112536"/>
    <w:rsid w:val="001127E1"/>
    <w:rsid w:val="0011321D"/>
    <w:rsid w:val="001134B2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40008"/>
    <w:rsid w:val="00141C40"/>
    <w:rsid w:val="0014512C"/>
    <w:rsid w:val="00145B94"/>
    <w:rsid w:val="00146B9F"/>
    <w:rsid w:val="001529C0"/>
    <w:rsid w:val="00152E62"/>
    <w:rsid w:val="00155938"/>
    <w:rsid w:val="00161C10"/>
    <w:rsid w:val="00165771"/>
    <w:rsid w:val="001679AF"/>
    <w:rsid w:val="00170EDF"/>
    <w:rsid w:val="001776C1"/>
    <w:rsid w:val="00177A62"/>
    <w:rsid w:val="00177FE9"/>
    <w:rsid w:val="00181D5B"/>
    <w:rsid w:val="00194899"/>
    <w:rsid w:val="001952CC"/>
    <w:rsid w:val="001A0BBE"/>
    <w:rsid w:val="001A2FDD"/>
    <w:rsid w:val="001B5154"/>
    <w:rsid w:val="001B646C"/>
    <w:rsid w:val="001B741E"/>
    <w:rsid w:val="001C179D"/>
    <w:rsid w:val="001C45CB"/>
    <w:rsid w:val="001C4724"/>
    <w:rsid w:val="001D0263"/>
    <w:rsid w:val="001D1B4C"/>
    <w:rsid w:val="001D1BAB"/>
    <w:rsid w:val="001D3BF6"/>
    <w:rsid w:val="001D43B4"/>
    <w:rsid w:val="001D4E5A"/>
    <w:rsid w:val="001D6E88"/>
    <w:rsid w:val="001D78C3"/>
    <w:rsid w:val="001E1C12"/>
    <w:rsid w:val="001F481E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64BFA"/>
    <w:rsid w:val="002711F1"/>
    <w:rsid w:val="002732BF"/>
    <w:rsid w:val="00276DCC"/>
    <w:rsid w:val="00285F45"/>
    <w:rsid w:val="0028760C"/>
    <w:rsid w:val="00290A9D"/>
    <w:rsid w:val="00292216"/>
    <w:rsid w:val="0029289B"/>
    <w:rsid w:val="00293A4C"/>
    <w:rsid w:val="00294A08"/>
    <w:rsid w:val="002A37FA"/>
    <w:rsid w:val="002B3BAD"/>
    <w:rsid w:val="002B6928"/>
    <w:rsid w:val="002B6ED3"/>
    <w:rsid w:val="002C38B1"/>
    <w:rsid w:val="002C488F"/>
    <w:rsid w:val="002C4B74"/>
    <w:rsid w:val="002C7188"/>
    <w:rsid w:val="002D1A89"/>
    <w:rsid w:val="002D2018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056C"/>
    <w:rsid w:val="00311005"/>
    <w:rsid w:val="00311FFA"/>
    <w:rsid w:val="00315309"/>
    <w:rsid w:val="00317279"/>
    <w:rsid w:val="00327BBD"/>
    <w:rsid w:val="00330874"/>
    <w:rsid w:val="003315F4"/>
    <w:rsid w:val="003320C9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4A3"/>
    <w:rsid w:val="00376FCE"/>
    <w:rsid w:val="00377DD4"/>
    <w:rsid w:val="003831D6"/>
    <w:rsid w:val="00384161"/>
    <w:rsid w:val="00391EEE"/>
    <w:rsid w:val="003A1330"/>
    <w:rsid w:val="003A4633"/>
    <w:rsid w:val="003A64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0716E"/>
    <w:rsid w:val="00412837"/>
    <w:rsid w:val="00413081"/>
    <w:rsid w:val="0041379D"/>
    <w:rsid w:val="004211CD"/>
    <w:rsid w:val="00422D48"/>
    <w:rsid w:val="00423695"/>
    <w:rsid w:val="004269A9"/>
    <w:rsid w:val="00426BC6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6389A"/>
    <w:rsid w:val="00474A0E"/>
    <w:rsid w:val="00481539"/>
    <w:rsid w:val="00492A36"/>
    <w:rsid w:val="0049564E"/>
    <w:rsid w:val="004A361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0897"/>
    <w:rsid w:val="004F72FB"/>
    <w:rsid w:val="004F7458"/>
    <w:rsid w:val="00500360"/>
    <w:rsid w:val="005014E8"/>
    <w:rsid w:val="00504186"/>
    <w:rsid w:val="00504254"/>
    <w:rsid w:val="005056D6"/>
    <w:rsid w:val="00511048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468A4"/>
    <w:rsid w:val="00551115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38DA"/>
    <w:rsid w:val="005942EE"/>
    <w:rsid w:val="005952E9"/>
    <w:rsid w:val="00595991"/>
    <w:rsid w:val="00597397"/>
    <w:rsid w:val="005A077F"/>
    <w:rsid w:val="005A14B5"/>
    <w:rsid w:val="005A3472"/>
    <w:rsid w:val="005A5BCD"/>
    <w:rsid w:val="005A69DB"/>
    <w:rsid w:val="005B1D05"/>
    <w:rsid w:val="005B6265"/>
    <w:rsid w:val="005C1B65"/>
    <w:rsid w:val="005C6407"/>
    <w:rsid w:val="005D021F"/>
    <w:rsid w:val="005D2708"/>
    <w:rsid w:val="005D4B2B"/>
    <w:rsid w:val="005D64A1"/>
    <w:rsid w:val="005E294F"/>
    <w:rsid w:val="005E73B4"/>
    <w:rsid w:val="005E78A9"/>
    <w:rsid w:val="005F3A57"/>
    <w:rsid w:val="005F7CC5"/>
    <w:rsid w:val="006050DD"/>
    <w:rsid w:val="00605946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804F9"/>
    <w:rsid w:val="006918B7"/>
    <w:rsid w:val="006931D2"/>
    <w:rsid w:val="006935D4"/>
    <w:rsid w:val="00695373"/>
    <w:rsid w:val="006A02FF"/>
    <w:rsid w:val="006A354E"/>
    <w:rsid w:val="006A3A70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308FD"/>
    <w:rsid w:val="0073662E"/>
    <w:rsid w:val="00737B33"/>
    <w:rsid w:val="007416C8"/>
    <w:rsid w:val="00741EB1"/>
    <w:rsid w:val="0074286C"/>
    <w:rsid w:val="00746F49"/>
    <w:rsid w:val="00751C41"/>
    <w:rsid w:val="00752192"/>
    <w:rsid w:val="00752761"/>
    <w:rsid w:val="007530F2"/>
    <w:rsid w:val="0075692A"/>
    <w:rsid w:val="007577C6"/>
    <w:rsid w:val="00763D97"/>
    <w:rsid w:val="00764269"/>
    <w:rsid w:val="007703C1"/>
    <w:rsid w:val="007818E6"/>
    <w:rsid w:val="00782855"/>
    <w:rsid w:val="007948C7"/>
    <w:rsid w:val="00796BAD"/>
    <w:rsid w:val="007A2A30"/>
    <w:rsid w:val="007A3172"/>
    <w:rsid w:val="007B07B7"/>
    <w:rsid w:val="007B39F8"/>
    <w:rsid w:val="007B6459"/>
    <w:rsid w:val="007B7E94"/>
    <w:rsid w:val="007C3D50"/>
    <w:rsid w:val="007C5DE4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6091"/>
    <w:rsid w:val="0081786C"/>
    <w:rsid w:val="00823A47"/>
    <w:rsid w:val="008244AB"/>
    <w:rsid w:val="008260F6"/>
    <w:rsid w:val="00827784"/>
    <w:rsid w:val="008300DD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2FC3"/>
    <w:rsid w:val="00874A9A"/>
    <w:rsid w:val="00874B0D"/>
    <w:rsid w:val="0087584D"/>
    <w:rsid w:val="00880D6E"/>
    <w:rsid w:val="0088139E"/>
    <w:rsid w:val="00882481"/>
    <w:rsid w:val="00883EC0"/>
    <w:rsid w:val="0088592B"/>
    <w:rsid w:val="00886F3C"/>
    <w:rsid w:val="008874A8"/>
    <w:rsid w:val="008908F3"/>
    <w:rsid w:val="00896DEC"/>
    <w:rsid w:val="008A2D12"/>
    <w:rsid w:val="008B0259"/>
    <w:rsid w:val="008B6050"/>
    <w:rsid w:val="008B7E87"/>
    <w:rsid w:val="008C44FB"/>
    <w:rsid w:val="008D09B7"/>
    <w:rsid w:val="008D6BD3"/>
    <w:rsid w:val="008E23FC"/>
    <w:rsid w:val="008E2B8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4148F"/>
    <w:rsid w:val="00941BDD"/>
    <w:rsid w:val="0094603D"/>
    <w:rsid w:val="00946576"/>
    <w:rsid w:val="009471D1"/>
    <w:rsid w:val="00954CA8"/>
    <w:rsid w:val="0095634B"/>
    <w:rsid w:val="0096094A"/>
    <w:rsid w:val="00962A56"/>
    <w:rsid w:val="00963E95"/>
    <w:rsid w:val="009713ED"/>
    <w:rsid w:val="00971CEB"/>
    <w:rsid w:val="00972F0E"/>
    <w:rsid w:val="00973D4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C7D24"/>
    <w:rsid w:val="009D37B1"/>
    <w:rsid w:val="009D3F1C"/>
    <w:rsid w:val="009D6C58"/>
    <w:rsid w:val="009D72B3"/>
    <w:rsid w:val="009D7C3A"/>
    <w:rsid w:val="009E0F8B"/>
    <w:rsid w:val="009E1B2D"/>
    <w:rsid w:val="009E1C48"/>
    <w:rsid w:val="009E4742"/>
    <w:rsid w:val="009F3B12"/>
    <w:rsid w:val="009F5AB3"/>
    <w:rsid w:val="009F79A2"/>
    <w:rsid w:val="00A00548"/>
    <w:rsid w:val="00A151F7"/>
    <w:rsid w:val="00A22CFA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7194"/>
    <w:rsid w:val="00AB113E"/>
    <w:rsid w:val="00AB1D72"/>
    <w:rsid w:val="00AB2685"/>
    <w:rsid w:val="00AC06C2"/>
    <w:rsid w:val="00AC076E"/>
    <w:rsid w:val="00AC4C2F"/>
    <w:rsid w:val="00AC5098"/>
    <w:rsid w:val="00AD5A79"/>
    <w:rsid w:val="00AD60A3"/>
    <w:rsid w:val="00AE1ABB"/>
    <w:rsid w:val="00AE4590"/>
    <w:rsid w:val="00AE62E6"/>
    <w:rsid w:val="00AE75FC"/>
    <w:rsid w:val="00AF1B6D"/>
    <w:rsid w:val="00B00D1B"/>
    <w:rsid w:val="00B02437"/>
    <w:rsid w:val="00B10BC0"/>
    <w:rsid w:val="00B10E5F"/>
    <w:rsid w:val="00B14F6E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3758"/>
    <w:rsid w:val="00B64F87"/>
    <w:rsid w:val="00B67074"/>
    <w:rsid w:val="00B67CFA"/>
    <w:rsid w:val="00B67D4C"/>
    <w:rsid w:val="00B7530C"/>
    <w:rsid w:val="00B77D58"/>
    <w:rsid w:val="00B8182B"/>
    <w:rsid w:val="00B83751"/>
    <w:rsid w:val="00B85D99"/>
    <w:rsid w:val="00B8627C"/>
    <w:rsid w:val="00B93660"/>
    <w:rsid w:val="00B966F5"/>
    <w:rsid w:val="00B977C5"/>
    <w:rsid w:val="00BA022C"/>
    <w:rsid w:val="00BA7146"/>
    <w:rsid w:val="00BB0718"/>
    <w:rsid w:val="00BB17A3"/>
    <w:rsid w:val="00BB25EC"/>
    <w:rsid w:val="00BC0FB5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0806"/>
    <w:rsid w:val="00BF26DA"/>
    <w:rsid w:val="00BF32D4"/>
    <w:rsid w:val="00C02640"/>
    <w:rsid w:val="00C07778"/>
    <w:rsid w:val="00C10BE2"/>
    <w:rsid w:val="00C12143"/>
    <w:rsid w:val="00C201D7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0DC0"/>
    <w:rsid w:val="00C5132C"/>
    <w:rsid w:val="00C54B56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4FD"/>
    <w:rsid w:val="00CA3E90"/>
    <w:rsid w:val="00CB3794"/>
    <w:rsid w:val="00CB4387"/>
    <w:rsid w:val="00CB4F93"/>
    <w:rsid w:val="00CB60F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1780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A1"/>
    <w:rsid w:val="00D22B77"/>
    <w:rsid w:val="00D2552B"/>
    <w:rsid w:val="00D27AFD"/>
    <w:rsid w:val="00D3398B"/>
    <w:rsid w:val="00D35F5D"/>
    <w:rsid w:val="00D36722"/>
    <w:rsid w:val="00D37BAE"/>
    <w:rsid w:val="00D41098"/>
    <w:rsid w:val="00D41A98"/>
    <w:rsid w:val="00D43FC6"/>
    <w:rsid w:val="00D441B4"/>
    <w:rsid w:val="00D444B9"/>
    <w:rsid w:val="00D458DE"/>
    <w:rsid w:val="00D4797A"/>
    <w:rsid w:val="00D47DF7"/>
    <w:rsid w:val="00D50D5D"/>
    <w:rsid w:val="00D51661"/>
    <w:rsid w:val="00D535E4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5D64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047"/>
    <w:rsid w:val="00E11758"/>
    <w:rsid w:val="00E16731"/>
    <w:rsid w:val="00E2489F"/>
    <w:rsid w:val="00E36A95"/>
    <w:rsid w:val="00E43CD9"/>
    <w:rsid w:val="00E47D26"/>
    <w:rsid w:val="00E5242A"/>
    <w:rsid w:val="00E542D5"/>
    <w:rsid w:val="00E57091"/>
    <w:rsid w:val="00E627C5"/>
    <w:rsid w:val="00E64A4E"/>
    <w:rsid w:val="00E70FB4"/>
    <w:rsid w:val="00E7672B"/>
    <w:rsid w:val="00E86555"/>
    <w:rsid w:val="00E9140F"/>
    <w:rsid w:val="00E91E3C"/>
    <w:rsid w:val="00E95358"/>
    <w:rsid w:val="00E95DA7"/>
    <w:rsid w:val="00E95DC7"/>
    <w:rsid w:val="00E96291"/>
    <w:rsid w:val="00E965EA"/>
    <w:rsid w:val="00E96C17"/>
    <w:rsid w:val="00E975F4"/>
    <w:rsid w:val="00EA2494"/>
    <w:rsid w:val="00EA5C9E"/>
    <w:rsid w:val="00EA647D"/>
    <w:rsid w:val="00EB4316"/>
    <w:rsid w:val="00EB5A13"/>
    <w:rsid w:val="00EB5A31"/>
    <w:rsid w:val="00EC11A9"/>
    <w:rsid w:val="00EC2F66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11EBB"/>
    <w:rsid w:val="00F14CBA"/>
    <w:rsid w:val="00F30578"/>
    <w:rsid w:val="00F33892"/>
    <w:rsid w:val="00F33AC2"/>
    <w:rsid w:val="00F365E8"/>
    <w:rsid w:val="00F41318"/>
    <w:rsid w:val="00F45349"/>
    <w:rsid w:val="00F47554"/>
    <w:rsid w:val="00F50CC7"/>
    <w:rsid w:val="00F52820"/>
    <w:rsid w:val="00F52D41"/>
    <w:rsid w:val="00F57491"/>
    <w:rsid w:val="00F607C8"/>
    <w:rsid w:val="00F60D35"/>
    <w:rsid w:val="00F624DD"/>
    <w:rsid w:val="00F6371E"/>
    <w:rsid w:val="00F65F00"/>
    <w:rsid w:val="00F672D8"/>
    <w:rsid w:val="00F70963"/>
    <w:rsid w:val="00F70ED3"/>
    <w:rsid w:val="00F72D5B"/>
    <w:rsid w:val="00F76B29"/>
    <w:rsid w:val="00F8303F"/>
    <w:rsid w:val="00F930A0"/>
    <w:rsid w:val="00FA5582"/>
    <w:rsid w:val="00FA7B87"/>
    <w:rsid w:val="00FB08D1"/>
    <w:rsid w:val="00FB19FA"/>
    <w:rsid w:val="00FB2BEC"/>
    <w:rsid w:val="00FC26D1"/>
    <w:rsid w:val="00FC5FFF"/>
    <w:rsid w:val="00FC78E7"/>
    <w:rsid w:val="00FD4223"/>
    <w:rsid w:val="00FD4B76"/>
    <w:rsid w:val="00FD6F39"/>
    <w:rsid w:val="00FD79D0"/>
    <w:rsid w:val="00FE0C23"/>
    <w:rsid w:val="00FF080A"/>
    <w:rsid w:val="00FF2DB5"/>
    <w:rsid w:val="00FF3B8A"/>
    <w:rsid w:val="00FF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jpg"/><Relationship Id="rId9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BA781-0810-46AE-A89E-DE5AD577A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5</TotalTime>
  <Pages>2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7</cp:revision>
  <cp:lastPrinted>2025-01-13T13:54:00Z</cp:lastPrinted>
  <dcterms:created xsi:type="dcterms:W3CDTF">2025-02-06T17:57:00Z</dcterms:created>
  <dcterms:modified xsi:type="dcterms:W3CDTF">2025-02-24T18:06:00Z</dcterms:modified>
</cp:coreProperties>
</file>