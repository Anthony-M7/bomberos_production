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36AF36E3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ID d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="00746F49" w:rsidRPr="003A6430">
              <w:rPr>
                <w:rFonts w:ascii="Arial" w:hAnsi="Arial" w:cs="Arial"/>
                <w:b/>
                <w:sz w:val="16"/>
                <w:szCs w:val="16"/>
              </w:rPr>
              <w:t>l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 xml:space="preserve"> Comercio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</w:t>
            </w:r>
            <w:r w:rsidR="001104E0" w:rsidRPr="003A6430">
              <w:rPr>
                <w:rFonts w:ascii="Arial" w:hAnsi="Arial" w:cs="Arial"/>
                <w:b/>
                <w:sz w:val="16"/>
                <w:szCs w:val="16"/>
              </w:rPr>
              <w:t xml:space="preserve">Fecha </w:t>
            </w:r>
            <w:r w:rsidR="009E4742" w:rsidRPr="003A6430">
              <w:rPr>
                <w:rFonts w:ascii="Arial" w:hAnsi="Arial" w:cs="Arial"/>
                <w:b/>
                <w:sz w:val="16"/>
                <w:szCs w:val="16"/>
              </w:rPr>
              <w:t>Solicitud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{{Hora}}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4D7D4582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Soli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citante: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{{Solicitante}}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{{CI}}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5A3472" w:rsidRPr="003A6430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12C67FA6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="00872FC3">
              <w:rPr>
                <w:rFonts w:ascii="Arial" w:hAnsi="Arial" w:cs="Arial"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16F22050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Rif Empresarial: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3A6430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Legal:</w:t>
            </w:r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4B9B4E25" w14:textId="61CE5D20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71F3405C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{{Estado}}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{{Municipio}}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1BF8EB5B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{{Telefono}}</w:t>
            </w:r>
          </w:p>
          <w:p w14:paraId="09487ADE" w14:textId="78FA82F3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07109AF5" w14:textId="2735C367" w:rsidR="00A00548" w:rsidRPr="0031056C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</w:t>
            </w:r>
            <w:r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4ED90E44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8051BE5" w14:textId="770C0E2F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48913CB" w14:textId="39C909D2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8A842B" w14:textId="0CFD5F62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F40EC85" w14:textId="28BE93D1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239892D" w14:textId="64504B6D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76A8AC2" w14:textId="4D5A1F79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5764D7C" w14:textId="7687506E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25899E" w14:textId="7B1D3D66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BC96B71" w14:textId="692B8B6A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69058A5" w14:textId="2AA58470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AD69601" w14:textId="05456BA0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33E82A2" w14:textId="202672D2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FA72A6D" w14:textId="77777777" w:rsidR="00AF78EB" w:rsidRDefault="00AF78EB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288689A9" w:rsidR="009F79A2" w:rsidRDefault="009F79A2" w:rsidP="00A00548">
      <w:pPr>
        <w:rPr>
          <w:rFonts w:ascii="Arial Black" w:hAnsi="Arial Black"/>
          <w:lang w:val="es-ES"/>
        </w:rPr>
      </w:pPr>
    </w:p>
    <w:p w14:paraId="4C5BD0F7" w14:textId="77777777" w:rsidR="00300BED" w:rsidRDefault="00300BED" w:rsidP="00A00548">
      <w:pPr>
        <w:rPr>
          <w:rFonts w:ascii="Arial Black" w:hAnsi="Arial Black"/>
          <w:lang w:val="es-ES"/>
        </w:rPr>
      </w:pPr>
      <w:bookmarkStart w:id="0" w:name="_GoBack"/>
      <w:bookmarkEnd w:id="0"/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49EF0F" w14:textId="77777777" w:rsidR="00110A19" w:rsidRDefault="00110A19" w:rsidP="001C4724">
      <w:r>
        <w:separator/>
      </w:r>
    </w:p>
  </w:endnote>
  <w:endnote w:type="continuationSeparator" w:id="0">
    <w:p w14:paraId="67CBD662" w14:textId="77777777" w:rsidR="00110A19" w:rsidRDefault="00110A19" w:rsidP="001C4724">
      <w:r>
        <w:continuationSeparator/>
      </w:r>
    </w:p>
  </w:endnote>
  <w:endnote w:type="continuationNotice" w:id="1">
    <w:p w14:paraId="3429816F" w14:textId="77777777" w:rsidR="00110A19" w:rsidRDefault="00110A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4FB8C" w14:textId="77777777" w:rsidR="00741EB1" w:rsidRDefault="00741E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6C8043BB" w:rsidR="00EF3DDF" w:rsidRDefault="00B10BC0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AF622" w14:textId="77777777" w:rsidR="00741EB1" w:rsidRDefault="00741E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F5DB6" w14:textId="77777777" w:rsidR="00110A19" w:rsidRDefault="00110A19" w:rsidP="001C4724">
      <w:r>
        <w:separator/>
      </w:r>
    </w:p>
  </w:footnote>
  <w:footnote w:type="continuationSeparator" w:id="0">
    <w:p w14:paraId="4D95A93F" w14:textId="77777777" w:rsidR="00110A19" w:rsidRDefault="00110A19" w:rsidP="001C4724">
      <w:r>
        <w:continuationSeparator/>
      </w:r>
    </w:p>
  </w:footnote>
  <w:footnote w:type="continuationNotice" w:id="1">
    <w:p w14:paraId="42CEA9DC" w14:textId="77777777" w:rsidR="00110A19" w:rsidRDefault="00110A1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5B3FF" w14:textId="77777777" w:rsidR="00741EB1" w:rsidRDefault="00741E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5895405F" w:rsidR="00EF3DDF" w:rsidRPr="00C31BAE" w:rsidRDefault="00741EB1" w:rsidP="00C31BAE">
    <w:pPr>
      <w:rPr>
        <w:rFonts w:ascii="Arial" w:hAnsi="Arial" w:cs="Arial"/>
        <w:b/>
      </w:rPr>
    </w:pPr>
    <w:r w:rsidRPr="004D2A16">
      <w:rPr>
        <w:noProof/>
        <w:lang w:val="en-US" w:eastAsia="en-US"/>
      </w:rPr>
      <w:drawing>
        <wp:anchor distT="0" distB="0" distL="114300" distR="114300" simplePos="0" relativeHeight="251658243" behindDoc="1" locked="0" layoutInCell="1" allowOverlap="1" wp14:anchorId="7CCF66E0" wp14:editId="4CDF55DC">
          <wp:simplePos x="0" y="0"/>
          <wp:positionH relativeFrom="margin">
            <wp:align>center</wp:align>
          </wp:positionH>
          <wp:positionV relativeFrom="paragraph">
            <wp:posOffset>4680528</wp:posOffset>
          </wp:positionV>
          <wp:extent cx="4745386" cy="3721210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45386" cy="3721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131E"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706AF05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">
                    <v:imagedata r:id="rId7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">
                    <v:imagedata r:id="rId8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">
                    <v:imagedata r:id="rId9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">
                    <v:imagedata r:id="rId10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">
                <v:imagedata r:id="rId11" o:title="banderola tachira (1)"/>
                <v:path arrowok="t"/>
              </v:shape>
            </v:group>
          </w:pict>
        </mc:Fallback>
      </mc:AlternateContent>
    </w:r>
    <w:r>
      <w:rPr>
        <w:rFonts w:ascii="Arial" w:hAnsi="Arial" w:cs="Arial"/>
        <w:b/>
      </w:rPr>
      <w:t>|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4087D" w14:textId="77777777" w:rsidR="00741EB1" w:rsidRDefault="00741E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0A19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12C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0BED"/>
    <w:rsid w:val="00302402"/>
    <w:rsid w:val="003025E3"/>
    <w:rsid w:val="00302DB8"/>
    <w:rsid w:val="0030501D"/>
    <w:rsid w:val="003100A2"/>
    <w:rsid w:val="0031056C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64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0716E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345F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1EB1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2FC3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13E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AF78EB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4B56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6722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975F4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7C8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jpg"/><Relationship Id="rId9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01675-EBA1-4980-A0A8-74BF7AB5C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6</TotalTime>
  <Pages>2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10</cp:revision>
  <cp:lastPrinted>2025-01-13T13:54:00Z</cp:lastPrinted>
  <dcterms:created xsi:type="dcterms:W3CDTF">2025-02-06T17:57:00Z</dcterms:created>
  <dcterms:modified xsi:type="dcterms:W3CDTF">2025-06-27T13:09:00Z</dcterms:modified>
</cp:coreProperties>
</file>