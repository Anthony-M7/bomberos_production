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A046F" w14:textId="33D30261" w:rsidR="006502D1" w:rsidRPr="00A00548" w:rsidRDefault="000804F1" w:rsidP="00751C41">
      <w:pPr>
        <w:rPr>
          <w:rFonts w:asciiTheme="minorHAnsi" w:hAnsiTheme="minorHAnsi" w:cstheme="minorHAnsi"/>
          <w:sz w:val="20"/>
          <w:szCs w:val="20"/>
          <w:lang w:val="es-ES"/>
        </w:rPr>
      </w:pPr>
      <w:r>
        <w:rPr>
          <w:lang w:val="es-ES"/>
        </w:rPr>
        <w:t xml:space="preserve"> </w:t>
      </w:r>
    </w:p>
    <w:p w14:paraId="525A2044" w14:textId="34A87D13" w:rsidR="00A00548" w:rsidRPr="00FE6456" w:rsidRDefault="00A00548" w:rsidP="00A00548">
      <w:pPr>
        <w:pStyle w:val="Ttulo"/>
        <w:rPr>
          <w:color w:val="F2DBDB" w:themeColor="accent2" w:themeTint="33"/>
          <w:sz w:val="18"/>
          <w:szCs w:val="18"/>
        </w:rPr>
      </w:pPr>
      <w:r w:rsidRPr="00D045CB">
        <w:rPr>
          <w:sz w:val="18"/>
          <w:szCs w:val="18"/>
        </w:rPr>
        <w:t>SOLICITUD DE CERTIFICADO DE CONFORMIDAD DE US</w:t>
      </w:r>
      <w:r w:rsidR="00457856">
        <w:rPr>
          <w:sz w:val="18"/>
          <w:szCs w:val="18"/>
        </w:rPr>
        <w:t>O</w:t>
      </w:r>
    </w:p>
    <w:tbl>
      <w:tblPr>
        <w:tblStyle w:val="TableNormal"/>
        <w:tblpPr w:leftFromText="141" w:rightFromText="141" w:vertAnchor="text" w:horzAnchor="margin" w:tblpXSpec="center" w:tblpY="144"/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9493"/>
      </w:tblGrid>
      <w:tr w:rsidR="00FE6456" w:rsidRPr="00FE6456" w14:paraId="1ACA51F4" w14:textId="77777777" w:rsidTr="00FE6456">
        <w:trPr>
          <w:trHeight w:val="248"/>
        </w:trPr>
        <w:tc>
          <w:tcPr>
            <w:tcW w:w="9493" w:type="dxa"/>
            <w:shd w:val="clear" w:color="auto" w:fill="DAEEF3" w:themeFill="accent5" w:themeFillTint="33"/>
          </w:tcPr>
          <w:p w14:paraId="5514D208" w14:textId="77777777" w:rsidR="00FE6456" w:rsidRPr="00FE6456" w:rsidRDefault="00FE6456" w:rsidP="00FE6456">
            <w:pPr>
              <w:pStyle w:val="TableParagraph"/>
              <w:ind w:left="107"/>
              <w:rPr>
                <w:rFonts w:asciiTheme="minorHAnsi" w:hAnsiTheme="minorHAnsi" w:cstheme="minorHAnsi"/>
                <w:b/>
                <w:color w:val="F2DBDB" w:themeColor="accent2" w:themeTint="33"/>
                <w:sz w:val="16"/>
                <w:szCs w:val="16"/>
              </w:rPr>
            </w:pPr>
            <w:r w:rsidRPr="00FE6456">
              <w:rPr>
                <w:rFonts w:asciiTheme="minorHAnsi" w:hAnsiTheme="minorHAnsi" w:cstheme="minorHAnsi"/>
                <w:b/>
                <w:sz w:val="16"/>
                <w:szCs w:val="16"/>
              </w:rPr>
              <w:t>DATOS DE SOLCITUD</w:t>
            </w:r>
          </w:p>
        </w:tc>
      </w:tr>
      <w:tr w:rsidR="00FE6456" w:rsidRPr="00EC2F66" w14:paraId="712745A6" w14:textId="77777777" w:rsidTr="00FE6456">
        <w:trPr>
          <w:trHeight w:val="1916"/>
        </w:trPr>
        <w:tc>
          <w:tcPr>
            <w:tcW w:w="9493" w:type="dxa"/>
          </w:tcPr>
          <w:p w14:paraId="5EB6B755" w14:textId="77777777" w:rsidR="00FE6456" w:rsidRPr="009F5B87" w:rsidRDefault="00FE6456" w:rsidP="00FE6456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BF33CC3" w14:textId="383B59F2" w:rsidR="005C0ECE" w:rsidRDefault="00FE6456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ID del Comercio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5C0ECE" w:rsidRPr="005C0ECE">
              <w:rPr>
                <w:rFonts w:ascii="Arial" w:hAnsi="Arial" w:cs="Arial"/>
                <w:sz w:val="16"/>
              </w:rPr>
              <w:t xml:space="preserve">SEG-000001</w:t>
            </w:r>
            <w:r w:rsidR="00DE3D69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Fecha Solicitud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2025-02-06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 xml:space="preserve">Hora: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 </w:t>
            </w:r>
          </w:p>
          <w:p w14:paraId="3CF6B734" w14:textId="77777777" w:rsidR="00B9373C" w:rsidRDefault="00B9373C" w:rsidP="00B9373C">
            <w:pPr>
              <w:pStyle w:val="TableParagraph"/>
              <w:tabs>
                <w:tab w:val="left" w:pos="2693"/>
                <w:tab w:val="left" w:pos="5645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</w:p>
          <w:p w14:paraId="103F185B" w14:textId="4ACB9090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 xml:space="preserve">Solicitante: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Antonio Briceño       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  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12345678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</w:rPr>
              <w:t xml:space="preserve">       </w:t>
            </w:r>
            <w:r w:rsidRPr="00DE3D69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5C0ECE" w:rsidRPr="00DE3D69">
              <w:rPr>
                <w:rFonts w:ascii="Arial" w:hAnsi="Arial" w:cs="Arial"/>
                <w:b/>
                <w:sz w:val="16"/>
                <w:szCs w:val="16"/>
              </w:rPr>
              <w:t xml:space="preserve">:</w:t>
            </w:r>
            <w:r w:rsidR="005C0ECE">
              <w:rPr>
                <w:rFonts w:ascii="Arial" w:hAnsi="Arial" w:cs="Arial"/>
                <w:sz w:val="16"/>
                <w:szCs w:val="16"/>
              </w:rPr>
              <w:t xml:space="preserve"> </w:t>
            </w:r>
          </w:p>
          <w:p w14:paraId="5F962204" w14:textId="5F849AB6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 xml:space="preserve">Nombre del Comercio o Empresa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: 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/>
            </w:r>
          </w:p>
          <w:p w14:paraId="1DA3CDD2" w14:textId="308BBFB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</w:rPr>
              <w:t>Rif Empresarial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</w:rPr>
              <w:t xml:space="preserve">:</w:t>
            </w:r>
            <w:r w:rsidR="00B9373C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F3725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F3725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301BA704" w14:textId="3EF713A8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Dirección: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/>
            </w:r>
          </w:p>
          <w:p w14:paraId="2FE300FF" w14:textId="57F6632B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: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   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:</w:t>
            </w:r>
            <w:r w:rsidR="00DE3D69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</w:p>
          <w:p w14:paraId="32AA077C" w14:textId="5B3C2A9E" w:rsidR="00FE6456" w:rsidRPr="0094657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/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    </w:t>
            </w:r>
            <w:r w:rsidR="00DB6CEE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: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 </w:t>
            </w:r>
          </w:p>
          <w:p w14:paraId="3FEDF983" w14:textId="06A4A88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="00DE3D69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DE3D69" w:rsidRPr="00DE3D69"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/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/>
            </w:r>
          </w:p>
          <w:p w14:paraId="775E850C" w14:textId="77777777" w:rsidR="008129E1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90F64D" w14:textId="0B0BD974" w:rsidR="00FE6456" w:rsidRDefault="00FE6456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Documentación:</w:t>
            </w:r>
            <w:r w:rsidR="00B9373C" w:rsidRPr="00DE3D69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 </w:t>
            </w:r>
            <w:r w:rsidR="00B9373C">
              <w:rPr>
                <w:rFonts w:ascii="Arial" w:hAnsi="Arial" w:cs="Arial"/>
                <w:sz w:val="16"/>
                <w:szCs w:val="16"/>
                <w:lang w:val="es-MX"/>
              </w:rPr>
              <w:t xml:space="preserve"/>
            </w:r>
          </w:p>
          <w:p w14:paraId="2789EBC9" w14:textId="77777777" w:rsidR="008129E1" w:rsidRPr="00EC2F66" w:rsidRDefault="008129E1" w:rsidP="00FE6456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110FED" w:rsidRPr="00EC2F66" w14:paraId="29ED7CEC" w14:textId="77777777" w:rsidTr="00FE6456">
        <w:trPr>
          <w:trHeight w:val="1916"/>
        </w:trPr>
        <w:tc>
          <w:tcPr>
            <w:tcW w:w="9493" w:type="dxa"/>
          </w:tcPr>
          <w:p w14:paraId="2A8E2A24" w14:textId="77777777" w:rsidR="00753273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8E9AEFD" w14:textId="2B7109B5" w:rsidR="00110FED" w:rsidRDefault="00110FED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  <w:r w:rsidRPr="00D045CB"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  <w:t>ANEXAR A LA PRESENTE SOLICITUD:</w:t>
            </w:r>
          </w:p>
          <w:p w14:paraId="560AFE11" w14:textId="77777777" w:rsidR="00753273" w:rsidRPr="00D045CB" w:rsidRDefault="00753273" w:rsidP="00110FED">
            <w:pPr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u w:val="single"/>
                <w:lang w:val="es-MX"/>
              </w:rPr>
            </w:pPr>
          </w:p>
          <w:p w14:paraId="67EB1C97" w14:textId="77777777" w:rsidR="00110FED" w:rsidRPr="00BA178A" w:rsidRDefault="00110FED" w:rsidP="00110FED">
            <w:pPr>
              <w:spacing w:line="276" w:lineRule="auto"/>
              <w:ind w:left="385"/>
              <w:jc w:val="center"/>
              <w:rPr>
                <w:rFonts w:ascii="Arial" w:hAnsi="Arial" w:cs="Arial"/>
                <w:b/>
                <w:sz w:val="16"/>
                <w:szCs w:val="16"/>
                <w:lang w:val="es-MX"/>
              </w:rPr>
            </w:pPr>
          </w:p>
          <w:p w14:paraId="41B4B049" w14:textId="4175D571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Carpeta Marrón con gancho Oficio rotulada</w:t>
            </w:r>
          </w:p>
          <w:p w14:paraId="4BDBBBC8" w14:textId="08348788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 la cédula de identidad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-</w:t>
            </w:r>
            <w:r w:rsidR="00D1248B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(</w:t>
            </w:r>
            <w:r w:rsidR="00D1248B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/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>)</w:t>
            </w:r>
          </w:p>
          <w:p w14:paraId="47BFCAA3" w14:textId="5EA2965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RIF del Representante legal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23CDA708" w14:textId="5A6F791A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RIF comercio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238DB340" w14:textId="265B8FD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permiso anterior. (en caso de RENOVACION)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0E2273D2" w14:textId="63A6A4C6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del Registro de </w:t>
            </w:r>
            <w:r w:rsidR="000745BA" w:rsidRPr="00BA178A">
              <w:rPr>
                <w:rFonts w:ascii="Arial" w:hAnsi="Arial" w:cs="Arial"/>
                <w:sz w:val="16"/>
                <w:szCs w:val="16"/>
                <w:lang w:val="es-MX"/>
              </w:rPr>
              <w:t>Comercio.</w:t>
            </w:r>
            <w:r w:rsidR="000745BA">
              <w:rPr>
                <w:rFonts w:ascii="Arial" w:hAnsi="Arial" w:cs="Arial"/>
                <w:sz w:val="16"/>
                <w:szCs w:val="16"/>
                <w:lang w:val="es-MX"/>
              </w:rPr>
              <w:t xml:space="preserve"> –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5AC20366" w14:textId="74759B77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Copia del Documento de propiedad o Arrendamiento Local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60093E2A" w14:textId="46E02A64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Copia de la cedula catastral 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5DA2B07D" w14:textId="2B0B64B5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Carta de Autorización (en caso de no ser Propietario)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</w:p>
          <w:p w14:paraId="4559A671" w14:textId="7F30B11B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Plano de uso </w:t>
            </w:r>
            <w:proofErr w:type="spellStart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Bomberil</w:t>
            </w:r>
            <w:proofErr w:type="spellEnd"/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y distribución interna del local (áreas). Especificando sistemas de detección y extinción</w:t>
            </w:r>
            <w:r w:rsidR="00DB6CEE">
              <w:rPr>
                <w:rFonts w:ascii="Arial" w:hAnsi="Arial" w:cs="Arial"/>
                <w:sz w:val="16"/>
                <w:szCs w:val="16"/>
                <w:lang w:val="es-MX"/>
              </w:rPr>
              <w:t xml:space="preserve"> – </w:t>
            </w:r>
            <w:r w:rsidR="00DB6CEE" w:rsidRPr="003A64E5">
              <w:rPr>
                <w:rFonts w:ascii="Arial" w:hAnsi="Arial" w:cs="Arial"/>
                <w:b/>
                <w:sz w:val="16"/>
                <w:szCs w:val="16"/>
                <w:lang w:val="es-MX"/>
              </w:rPr>
              <w:t xml:space="preserve">()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  <w:p w14:paraId="1B5320A2" w14:textId="4B0776D6" w:rsidR="00110FED" w:rsidRPr="00BA178A" w:rsidRDefault="008129E1" w:rsidP="00110FED">
            <w:pPr>
              <w:pStyle w:val="Prrafodelista"/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110FED"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Efectuar cancelación de taza por servicio. (inspección) mediante depósito o transferencia. </w:t>
            </w:r>
          </w:p>
          <w:p w14:paraId="5F17A9B0" w14:textId="77777777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Banco 100%,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Cuenta Corriente: 0156-0015-2800-0008-6934.A nombre del Cuerpo de Bomberos</w:t>
            </w:r>
          </w:p>
          <w:p w14:paraId="29D59FAD" w14:textId="7F3CD4FE" w:rsidR="00110FED" w:rsidRPr="00BA178A" w:rsidRDefault="00110FED" w:rsidP="00110FED">
            <w:pPr>
              <w:spacing w:line="276" w:lineRule="auto"/>
              <w:ind w:left="385"/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 xml:space="preserve"> RIF:</w:t>
            </w:r>
            <w:r w:rsidRPr="00BA178A">
              <w:rPr>
                <w:rFonts w:ascii="Arial" w:hAnsi="Arial" w:cs="Arial"/>
                <w:color w:val="1F497D" w:themeColor="text2"/>
                <w:sz w:val="16"/>
                <w:szCs w:val="16"/>
                <w:lang w:val="es-MX"/>
              </w:rPr>
              <w:t xml:space="preserve"> </w:t>
            </w:r>
            <w:r w:rsidRPr="00BA178A">
              <w:rPr>
                <w:rFonts w:ascii="Arial" w:hAnsi="Arial" w:cs="Arial"/>
                <w:b/>
                <w:color w:val="1F497D" w:themeColor="text2"/>
                <w:sz w:val="16"/>
                <w:szCs w:val="16"/>
                <w:lang w:val="es-MX"/>
              </w:rPr>
              <w:t>G- 20000654-4</w:t>
            </w:r>
          </w:p>
          <w:p w14:paraId="035B886B" w14:textId="7CEF3122" w:rsidR="00110FED" w:rsidRPr="00BA178A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 xml:space="preserve">veinte (20) hojas tamaño </w:t>
            </w:r>
            <w:r w:rsidR="000F0A93">
              <w:rPr>
                <w:rFonts w:ascii="Arial" w:hAnsi="Arial" w:cs="Arial"/>
                <w:sz w:val="16"/>
                <w:szCs w:val="16"/>
                <w:lang w:val="es-MX"/>
              </w:rPr>
              <w:t>Oficio</w:t>
            </w: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.</w:t>
            </w:r>
          </w:p>
          <w:p w14:paraId="698D18CE" w14:textId="54924E29" w:rsidR="00110FED" w:rsidRDefault="00110FED" w:rsidP="00110FED">
            <w:pPr>
              <w:numPr>
                <w:ilvl w:val="0"/>
                <w:numId w:val="16"/>
              </w:numPr>
              <w:spacing w:line="276" w:lineRule="auto"/>
              <w:ind w:left="385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BA178A">
              <w:rPr>
                <w:rFonts w:ascii="Arial" w:hAnsi="Arial" w:cs="Arial"/>
                <w:sz w:val="16"/>
                <w:szCs w:val="16"/>
                <w:lang w:val="es-MX"/>
              </w:rPr>
              <w:t>Dos (2) Copias de la transferencia realizada.</w:t>
            </w:r>
          </w:p>
          <w:p w14:paraId="034A4BFD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63301742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0F9597A8" w14:textId="06CD6193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             </w:t>
            </w:r>
            <w:r w:rsidRPr="00D045CB">
              <w:rPr>
                <w:rFonts w:ascii="Arial" w:hAnsi="Arial" w:cs="Arial"/>
                <w:b/>
                <w:sz w:val="18"/>
                <w:szCs w:val="18"/>
                <w:lang w:val="es-MX"/>
              </w:rPr>
              <w:t xml:space="preserve">Inspector </w:t>
            </w:r>
            <w:r>
              <w:rPr>
                <w:rFonts w:ascii="Arial" w:hAnsi="Arial" w:cs="Arial"/>
                <w:b/>
                <w:sz w:val="18"/>
                <w:szCs w:val="18"/>
                <w:lang w:val="es-MX"/>
              </w:rPr>
              <w:t>Asignado</w:t>
            </w:r>
          </w:p>
          <w:p w14:paraId="7086941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92DB368" w14:textId="796FBEF1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Fecha de Inspección:</w:t>
            </w:r>
            <w:r w:rsidRPr="00D045CB">
              <w:rPr>
                <w:rFonts w:ascii="Arial" w:hAnsi="Arial" w:cs="Arial"/>
                <w:sz w:val="18"/>
                <w:szCs w:val="18"/>
                <w:lang w:val="es-MX"/>
              </w:rPr>
              <w:t xml:space="preserve"> _____ / _____ / ____</w:t>
            </w:r>
            <w:r>
              <w:rPr>
                <w:rFonts w:ascii="Arial" w:hAnsi="Arial" w:cs="Arial"/>
                <w:sz w:val="18"/>
                <w:szCs w:val="18"/>
                <w:lang w:val="es-MX"/>
              </w:rPr>
              <w:t xml:space="preserve">        </w:t>
            </w:r>
            <w:r w:rsidRPr="003A64E5">
              <w:rPr>
                <w:rFonts w:ascii="Arial" w:hAnsi="Arial" w:cs="Arial"/>
                <w:b/>
                <w:sz w:val="18"/>
                <w:szCs w:val="18"/>
                <w:lang w:val="es-MX"/>
              </w:rPr>
              <w:t>Hora:</w:t>
            </w:r>
          </w:p>
          <w:p w14:paraId="7DDE6DB4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446566D8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5D02DC60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</w:p>
          <w:p w14:paraId="2221A027" w14:textId="77777777" w:rsidR="008129E1" w:rsidRDefault="008129E1" w:rsidP="008129E1">
            <w:pPr>
              <w:spacing w:line="276" w:lineRule="auto"/>
              <w:rPr>
                <w:rFonts w:ascii="Arial" w:hAnsi="Arial" w:cs="Arial"/>
                <w:sz w:val="16"/>
                <w:szCs w:val="16"/>
                <w:lang w:val="es-MX"/>
              </w:rPr>
            </w:pPr>
            <w:r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</w:p>
          <w:p w14:paraId="37A0ABD9" w14:textId="77777777" w:rsidR="00110FED" w:rsidRPr="009F5B87" w:rsidRDefault="00110FED" w:rsidP="008129E1">
            <w:pPr>
              <w:spacing w:line="276" w:lineRule="auto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0B20B69B" w14:textId="77777777" w:rsidR="009372DD" w:rsidRDefault="009372DD" w:rsidP="00A00548">
      <w:pPr>
        <w:pStyle w:val="Ttulo"/>
        <w:rPr>
          <w:sz w:val="18"/>
          <w:szCs w:val="18"/>
        </w:rPr>
      </w:pPr>
    </w:p>
    <w:p w14:paraId="3B1B0222" w14:textId="109AFC2F" w:rsidR="00457856" w:rsidRDefault="00457856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3B129432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7D2CCF15" w14:textId="77777777" w:rsidR="00287D1C" w:rsidRDefault="00287D1C" w:rsidP="00E84534">
      <w:pPr>
        <w:rPr>
          <w:rFonts w:ascii="Arial" w:hAnsi="Arial" w:cs="Arial"/>
          <w:b/>
          <w:i/>
          <w:iCs/>
          <w:sz w:val="28"/>
          <w:szCs w:val="28"/>
        </w:rPr>
      </w:pPr>
    </w:p>
    <w:p w14:paraId="64C4B91C" w14:textId="37D65918" w:rsidR="00886705" w:rsidRPr="00FA2D6B" w:rsidRDefault="00FA2D6B" w:rsidP="00FA2D6B">
      <w:pPr>
        <w:pStyle w:val="Prrafodelista"/>
        <w:numPr>
          <w:ilvl w:val="0"/>
          <w:numId w:val="19"/>
        </w:numPr>
        <w:ind w:left="-1341" w:right="-1510"/>
        <w:rPr>
          <w:rFonts w:ascii="Arial" w:hAnsi="Arial" w:cs="Arial"/>
          <w:b/>
          <w:i/>
          <w:iCs/>
          <w:sz w:val="28"/>
          <w:szCs w:val="28"/>
        </w:rPr>
      </w:pPr>
      <w:r>
        <w:rPr>
          <w:rFonts w:ascii="Arial" w:hAnsi="Arial" w:cs="Arial"/>
          <w:b/>
          <w:i/>
          <w:iCs/>
          <w:sz w:val="28"/>
          <w:szCs w:val="28"/>
        </w:rPr>
        <w:t xml:space="preserve">- - - - - - - - - - - - - - - - - - - - - - - - - - - - - - - - - - - - - - - - - - - - - - - - - - - - - - - - - - - - - - - - - - - </w:t>
      </w:r>
    </w:p>
    <w:p w14:paraId="71112706" w14:textId="77777777" w:rsidR="00457856" w:rsidRDefault="00457856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1A0A442B" w14:textId="77777777" w:rsidR="002D2442" w:rsidRDefault="002D2442" w:rsidP="00720681">
      <w:pPr>
        <w:ind w:right="-425" w:hanging="1134"/>
        <w:rPr>
          <w:rFonts w:ascii="Arial" w:hAnsi="Arial" w:cs="Arial"/>
          <w:b/>
          <w:i/>
          <w:iCs/>
          <w:sz w:val="28"/>
          <w:szCs w:val="28"/>
        </w:rPr>
      </w:pPr>
    </w:p>
    <w:p w14:paraId="64F4EF21" w14:textId="297CF1BA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ID del Comercio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 xml:space="preserve">:</w:t>
      </w:r>
      <w:r w:rsidR="00B9373C">
        <w:rPr>
          <w:rFonts w:ascii="Arial" w:hAnsi="Arial" w:cs="Arial"/>
          <w:bCs/>
          <w:sz w:val="18"/>
          <w:szCs w:val="18"/>
        </w:rPr>
        <w:t xml:space="preserve"> </w:t>
      </w:r>
      <w:proofErr w:type="gramStart"/>
      <w:r w:rsidR="00B9373C" w:rsidRPr="00B9373C">
        <w:rPr>
          <w:rFonts w:ascii="Arial" w:hAnsi="Arial" w:cs="Arial"/>
          <w:sz w:val="18"/>
        </w:rPr>
        <w:t xml:space="preserve">SEG-000001</w:t>
      </w:r>
      <w:r w:rsidR="00B9373C">
        <w:rPr>
          <w:rFonts w:ascii="Arial" w:hAnsi="Arial" w:cs="Arial"/>
          <w:sz w:val="16"/>
          <w:szCs w:val="16"/>
        </w:rPr>
        <w:t xml:space="preserve"> </w:t>
      </w:r>
      <w:r w:rsidR="00B9373C">
        <w:rPr>
          <w:rFonts w:ascii="Arial" w:hAnsi="Arial" w:cs="Arial"/>
          <w:bCs/>
          <w:sz w:val="18"/>
          <w:szCs w:val="18"/>
        </w:rPr>
        <w:t xml:space="preserve">  </w:t>
      </w:r>
      <w:r w:rsidR="00DE3D69">
        <w:rPr>
          <w:rFonts w:ascii="Arial" w:hAnsi="Arial" w:cs="Arial"/>
          <w:bCs/>
          <w:sz w:val="18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Fecha Solicitud</w:t>
      </w:r>
      <w:r w:rsidR="00B9373C" w:rsidRPr="00DE3D69">
        <w:rPr>
          <w:rFonts w:ascii="Arial" w:hAnsi="Arial" w:cs="Arial"/>
          <w:b/>
          <w:bCs/>
          <w:sz w:val="18"/>
          <w:szCs w:val="18"/>
        </w:rPr>
        <w:t xml:space="preserve">:</w:t>
      </w:r>
      <w:r w:rsidR="00B9373C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sz w:val="18"/>
          <w:szCs w:val="16"/>
        </w:rPr>
        <w:t xml:space="preserve">2025-02-06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E3D69">
        <w:rPr>
          <w:rFonts w:ascii="Arial" w:hAnsi="Arial" w:cs="Arial"/>
          <w:bCs/>
          <w:sz w:val="18"/>
          <w:szCs w:val="18"/>
        </w:rPr>
        <w:t xml:space="preserve">    </w:t>
      </w:r>
      <w:r w:rsidRPr="00DE3D69">
        <w:rPr>
          <w:rFonts w:ascii="Arial" w:hAnsi="Arial" w:cs="Arial"/>
          <w:b/>
          <w:bCs/>
          <w:sz w:val="18"/>
          <w:szCs w:val="18"/>
        </w:rPr>
        <w:t>Hora: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bCs/>
          <w:sz w:val="18"/>
          <w:szCs w:val="18"/>
        </w:rPr>
        <w:t xml:space="preserve"/>
      </w:r>
      <w:r w:rsidR="00D1248B">
        <w:rPr>
          <w:rFonts w:ascii="Arial" w:hAnsi="Arial" w:cs="Arial"/>
          <w:bCs/>
          <w:sz w:val="16"/>
          <w:szCs w:val="18"/>
        </w:rPr>
        <w:t xml:space="preserve">       </w:t>
      </w:r>
      <w:r w:rsidR="00DB6CEE">
        <w:rPr>
          <w:rFonts w:ascii="Arial" w:hAnsi="Arial" w:cs="Arial"/>
          <w:bCs/>
          <w:sz w:val="16"/>
          <w:szCs w:val="18"/>
        </w:rPr>
        <w:t xml:space="preserve">       </w:t>
      </w:r>
      <w:r w:rsidRPr="00DE3D69">
        <w:rPr>
          <w:rFonts w:ascii="Arial" w:hAnsi="Arial" w:cs="Arial"/>
          <w:b/>
          <w:bCs/>
          <w:sz w:val="18"/>
          <w:szCs w:val="18"/>
        </w:rPr>
        <w:t>Tipo de Servicio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>:</w:t>
      </w:r>
      <w:r w:rsidR="00D1248B">
        <w:rPr>
          <w:rFonts w:ascii="Arial" w:hAnsi="Arial" w:cs="Arial"/>
          <w:bCs/>
          <w:sz w:val="18"/>
          <w:szCs w:val="18"/>
        </w:rPr>
        <w:t xml:space="preserve"> </w:t>
      </w:r>
      <w:r w:rsidR="00B9373C" w:rsidRPr="00B9373C">
        <w:rPr>
          <w:rFonts w:ascii="Arial" w:hAnsi="Arial" w:cs="Arial"/>
          <w:bCs/>
          <w:sz w:val="18"/>
          <w:szCs w:val="18"/>
        </w:rPr>
        <w:t xml:space="preserve"/>
      </w:r>
      <w:r w:rsidRPr="00B9373C">
        <w:rPr>
          <w:rFonts w:ascii="Arial" w:hAnsi="Arial" w:cs="Arial"/>
          <w:bCs/>
          <w:sz w:val="18"/>
          <w:szCs w:val="18"/>
        </w:rPr>
        <w:t xml:space="preserve"> </w:t>
      </w:r>
      <w:r w:rsidRPr="00B9373C">
        <w:rPr>
          <w:rFonts w:ascii="Arial" w:hAnsi="Arial" w:cs="Arial"/>
          <w:bCs/>
          <w:sz w:val="16"/>
          <w:szCs w:val="18"/>
        </w:rPr>
        <w:t xml:space="preserve">                                </w:t>
      </w:r>
    </w:p>
    <w:p w14:paraId="2386ADF7" w14:textId="2F16AD1D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Solicitante: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1248B">
        <w:rPr>
          <w:rFonts w:ascii="Arial" w:hAnsi="Arial" w:cs="Arial"/>
          <w:bCs/>
          <w:sz w:val="18"/>
          <w:szCs w:val="18"/>
        </w:rPr>
        <w:t xml:space="preserve">Antonio Briceño</w:t>
      </w:r>
      <w:r w:rsidRPr="00457856">
        <w:rPr>
          <w:rFonts w:ascii="Arial" w:hAnsi="Arial" w:cs="Arial"/>
          <w:bCs/>
          <w:sz w:val="18"/>
          <w:szCs w:val="18"/>
        </w:rPr>
        <w:t xml:space="preserve">        </w:t>
      </w:r>
      <w:r w:rsidR="00D1248B">
        <w:rPr>
          <w:rFonts w:ascii="Arial" w:hAnsi="Arial" w:cs="Arial"/>
          <w:bCs/>
          <w:sz w:val="18"/>
          <w:szCs w:val="18"/>
        </w:rPr>
        <w:t xml:space="preserve">             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</w:t>
      </w:r>
      <w:r w:rsidRPr="00DE3D69">
        <w:rPr>
          <w:rFonts w:ascii="Arial" w:hAnsi="Arial" w:cs="Arial"/>
          <w:b/>
          <w:bCs/>
          <w:sz w:val="18"/>
          <w:szCs w:val="18"/>
        </w:rPr>
        <w:t>C.I</w:t>
      </w:r>
      <w:r w:rsidR="00D1248B" w:rsidRPr="00DE3D69">
        <w:rPr>
          <w:rFonts w:ascii="Arial" w:hAnsi="Arial" w:cs="Arial"/>
          <w:b/>
          <w:bCs/>
          <w:sz w:val="18"/>
          <w:szCs w:val="18"/>
        </w:rPr>
        <w:t xml:space="preserve">:</w:t>
      </w:r>
      <w:r w:rsidR="00D1248B">
        <w:rPr>
          <w:rFonts w:ascii="Arial" w:hAnsi="Arial" w:cs="Arial"/>
          <w:bCs/>
          <w:sz w:val="18"/>
          <w:szCs w:val="18"/>
        </w:rPr>
        <w:t xml:space="preserve"> 12345678</w:t>
      </w:r>
      <w:r w:rsidRPr="00457856">
        <w:rPr>
          <w:rFonts w:ascii="Arial" w:hAnsi="Arial" w:cs="Arial"/>
          <w:bCs/>
          <w:sz w:val="18"/>
          <w:szCs w:val="18"/>
        </w:rPr>
        <w:t xml:space="preserve">                                    </w:t>
      </w:r>
      <w:r>
        <w:rPr>
          <w:rFonts w:ascii="Arial" w:hAnsi="Arial" w:cs="Arial"/>
          <w:bCs/>
          <w:sz w:val="18"/>
          <w:szCs w:val="18"/>
        </w:rPr>
        <w:t xml:space="preserve">                                          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</w:p>
    <w:p w14:paraId="00CCAE08" w14:textId="79E66CB0" w:rsidR="00457856" w:rsidRPr="00457856" w:rsidRDefault="0045785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Nombre del Comercio o Empresa: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 w:rsidR="00D1248B">
        <w:rPr>
          <w:rFonts w:ascii="Arial" w:hAnsi="Arial" w:cs="Arial"/>
          <w:bCs/>
          <w:sz w:val="18"/>
          <w:szCs w:val="18"/>
        </w:rPr>
        <w:t xml:space="preserve"/>
      </w:r>
    </w:p>
    <w:p w14:paraId="04671E34" w14:textId="43989E39" w:rsidR="00457856" w:rsidRDefault="00D1248B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 xml:space="preserve">Estado: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      </w:t>
      </w:r>
      <w:r w:rsidR="00457856">
        <w:rPr>
          <w:rFonts w:ascii="Arial" w:hAnsi="Arial" w:cs="Arial"/>
          <w:bCs/>
          <w:sz w:val="18"/>
          <w:szCs w:val="18"/>
        </w:rPr>
        <w:t xml:space="preserve">     </w:t>
      </w:r>
      <w:r w:rsidR="00720681">
        <w:rPr>
          <w:rFonts w:ascii="Arial" w:hAnsi="Arial" w:cs="Arial"/>
          <w:bCs/>
          <w:sz w:val="18"/>
          <w:szCs w:val="18"/>
        </w:rPr>
        <w:t xml:space="preserve">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             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Municipio</w:t>
      </w:r>
      <w:r w:rsidRPr="00DE3D69">
        <w:rPr>
          <w:rFonts w:ascii="Arial" w:hAnsi="Arial" w:cs="Arial"/>
          <w:b/>
          <w:bCs/>
          <w:sz w:val="18"/>
          <w:szCs w:val="18"/>
        </w:rPr>
        <w:t xml:space="preserve">:</w:t>
      </w:r>
      <w:r>
        <w:rPr>
          <w:rFonts w:ascii="Arial" w:hAnsi="Arial" w:cs="Arial"/>
          <w:bCs/>
          <w:sz w:val="18"/>
          <w:szCs w:val="18"/>
        </w:rPr>
        <w:t xml:space="preserve">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      </w:t>
      </w:r>
      <w:r w:rsidR="00457856"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</w:t>
      </w:r>
      <w:r w:rsidR="00DB6CEE">
        <w:rPr>
          <w:rFonts w:ascii="Arial" w:hAnsi="Arial" w:cs="Arial"/>
          <w:bCs/>
          <w:sz w:val="18"/>
          <w:szCs w:val="18"/>
        </w:rPr>
        <w:t xml:space="preserve">                 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</w:t>
      </w:r>
      <w:r w:rsidR="00457856" w:rsidRPr="00DE3D69">
        <w:rPr>
          <w:rFonts w:ascii="Arial" w:hAnsi="Arial" w:cs="Arial"/>
          <w:b/>
          <w:bCs/>
          <w:sz w:val="18"/>
          <w:szCs w:val="18"/>
        </w:rPr>
        <w:t>Parroquia</w:t>
      </w:r>
      <w:r w:rsidRPr="00DE3D69">
        <w:rPr>
          <w:rFonts w:ascii="Arial" w:hAnsi="Arial" w:cs="Arial"/>
          <w:b/>
          <w:bCs/>
          <w:sz w:val="18"/>
          <w:szCs w:val="18"/>
        </w:rPr>
        <w:t xml:space="preserve">:</w:t>
      </w:r>
      <w:r>
        <w:rPr>
          <w:rFonts w:ascii="Arial" w:hAnsi="Arial" w:cs="Arial"/>
          <w:bCs/>
          <w:sz w:val="18"/>
          <w:szCs w:val="18"/>
        </w:rPr>
        <w:t xml:space="preserve">      </w:t>
      </w:r>
      <w:r w:rsidR="00720681">
        <w:rPr>
          <w:rFonts w:ascii="Arial" w:hAnsi="Arial" w:cs="Arial"/>
          <w:bCs/>
          <w:sz w:val="18"/>
          <w:szCs w:val="18"/>
        </w:rPr>
        <w:t xml:space="preserve">    </w:t>
      </w:r>
      <w:r>
        <w:rPr>
          <w:rFonts w:ascii="Arial" w:hAnsi="Arial" w:cs="Arial"/>
          <w:bCs/>
          <w:sz w:val="18"/>
          <w:szCs w:val="18"/>
        </w:rPr>
        <w:t xml:space="preserve">  </w:t>
      </w:r>
      <w:r w:rsidR="00457856" w:rsidRPr="00457856">
        <w:rPr>
          <w:rFonts w:ascii="Arial" w:hAnsi="Arial" w:cs="Arial"/>
          <w:bCs/>
          <w:sz w:val="18"/>
          <w:szCs w:val="18"/>
        </w:rPr>
        <w:t xml:space="preserve">   </w:t>
      </w:r>
    </w:p>
    <w:p w14:paraId="03C106D2" w14:textId="77777777" w:rsidR="00D546E3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>Dirección:</w:t>
      </w:r>
      <w:r w:rsidRPr="00457856">
        <w:rPr>
          <w:rFonts w:ascii="Arial" w:hAnsi="Arial" w:cs="Arial"/>
          <w:bCs/>
          <w:sz w:val="18"/>
          <w:szCs w:val="18"/>
        </w:rPr>
        <w:t xml:space="preserve"> </w:t>
      </w:r>
      <w:r>
        <w:rPr>
          <w:rFonts w:ascii="Arial" w:hAnsi="Arial" w:cs="Arial"/>
          <w:bCs/>
          <w:sz w:val="18"/>
          <w:szCs w:val="18"/>
        </w:rPr>
        <w:t xml:space="preserve">                  </w:t>
      </w:r>
    </w:p>
    <w:p w14:paraId="00977C17" w14:textId="1F2F5BCB" w:rsidR="00DB6CEE" w:rsidRPr="00457856" w:rsidRDefault="00DB6CEE" w:rsidP="00DB6C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  <w:r w:rsidRPr="00DE3D69">
        <w:rPr>
          <w:rFonts w:ascii="Arial" w:hAnsi="Arial" w:cs="Arial"/>
          <w:b/>
          <w:bCs/>
          <w:sz w:val="18"/>
          <w:szCs w:val="18"/>
        </w:rPr>
        <w:t xml:space="preserve">Número Telefónico:</w:t>
      </w:r>
      <w:r>
        <w:rPr>
          <w:rFonts w:ascii="Arial" w:hAnsi="Arial" w:cs="Arial"/>
          <w:bCs/>
          <w:sz w:val="18"/>
          <w:szCs w:val="18"/>
        </w:rPr>
        <w:t xml:space="preserve"> </w:t>
      </w:r>
    </w:p>
    <w:p w14:paraId="075DA669" w14:textId="2EAADDCF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360" w:lineRule="auto"/>
        <w:ind w:left="-284" w:right="-425" w:hanging="1134"/>
        <w:rPr>
          <w:rFonts w:ascii="Arial" w:hAnsi="Arial" w:cs="Arial"/>
          <w:bCs/>
          <w:sz w:val="18"/>
          <w:szCs w:val="18"/>
        </w:rPr>
      </w:pPr>
    </w:p>
    <w:p w14:paraId="51D7C0CD" w14:textId="145D2AA0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 w:rsidRPr="00D045CB">
        <w:rPr>
          <w:rFonts w:ascii="Arial" w:hAnsi="Arial" w:cs="Arial"/>
          <w:b/>
          <w:sz w:val="18"/>
          <w:szCs w:val="18"/>
          <w:lang w:val="es-MX"/>
        </w:rPr>
        <w:t xml:space="preserve">Inspector </w:t>
      </w:r>
      <w:r>
        <w:rPr>
          <w:rFonts w:ascii="Arial" w:hAnsi="Arial" w:cs="Arial"/>
          <w:b/>
          <w:sz w:val="18"/>
          <w:szCs w:val="18"/>
          <w:lang w:val="es-MX"/>
        </w:rPr>
        <w:t>Asignado</w:t>
      </w:r>
      <w:r w:rsidR="00C304C8">
        <w:rPr>
          <w:rFonts w:ascii="Arial" w:hAnsi="Arial" w:cs="Arial"/>
          <w:b/>
          <w:sz w:val="18"/>
          <w:szCs w:val="18"/>
          <w:lang w:val="es-MX"/>
        </w:rPr>
        <w:t xml:space="preserve">: </w:t>
      </w:r>
    </w:p>
    <w:p w14:paraId="5D0C46D9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</w:p>
    <w:p w14:paraId="3B06CC86" w14:textId="77777777" w:rsidR="00632FB6" w:rsidRDefault="00632FB6" w:rsidP="007206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4" w:color="auto"/>
        </w:pBdr>
        <w:spacing w:line="276" w:lineRule="auto"/>
        <w:ind w:left="-284" w:right="-425" w:hanging="1134"/>
        <w:rPr>
          <w:rFonts w:ascii="Arial" w:hAnsi="Arial" w:cs="Arial"/>
          <w:sz w:val="16"/>
          <w:szCs w:val="16"/>
          <w:lang w:val="es-MX"/>
        </w:rPr>
      </w:pPr>
      <w:r>
        <w:rPr>
          <w:rFonts w:ascii="Arial" w:hAnsi="Arial" w:cs="Arial"/>
          <w:sz w:val="18"/>
          <w:szCs w:val="18"/>
          <w:lang w:val="es-MX"/>
        </w:rPr>
        <w:t xml:space="preserve">    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Fecha de Inspección:</w:t>
      </w:r>
      <w:r w:rsidRPr="00D045CB">
        <w:rPr>
          <w:rFonts w:ascii="Arial" w:hAnsi="Arial" w:cs="Arial"/>
          <w:sz w:val="18"/>
          <w:szCs w:val="18"/>
          <w:lang w:val="es-MX"/>
        </w:rPr>
        <w:t xml:space="preserve"> _____ / _____ / ____</w:t>
      </w:r>
      <w:r>
        <w:rPr>
          <w:rFonts w:ascii="Arial" w:hAnsi="Arial" w:cs="Arial"/>
          <w:sz w:val="18"/>
          <w:szCs w:val="18"/>
          <w:lang w:val="es-MX"/>
        </w:rPr>
        <w:t xml:space="preserve">        </w:t>
      </w:r>
      <w:r w:rsidRPr="003A64E5">
        <w:rPr>
          <w:rFonts w:ascii="Arial" w:hAnsi="Arial" w:cs="Arial"/>
          <w:b/>
          <w:sz w:val="18"/>
          <w:szCs w:val="18"/>
          <w:lang w:val="es-MX"/>
        </w:rPr>
        <w:t>Hora:</w:t>
      </w:r>
    </w:p>
    <w:sectPr w:rsidR="00632FB6" w:rsidSect="00287D1C">
      <w:headerReference w:type="default" r:id="rId8"/>
      <w:footerReference w:type="default" r:id="rId9"/>
      <w:pgSz w:w="12240" w:h="20160" w:code="5"/>
      <w:pgMar w:top="2098" w:right="1183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BC636B" w14:textId="77777777" w:rsidR="00751C4B" w:rsidRDefault="00751C4B" w:rsidP="001C4724">
      <w:r>
        <w:separator/>
      </w:r>
    </w:p>
  </w:endnote>
  <w:endnote w:type="continuationSeparator" w:id="0">
    <w:p w14:paraId="4F4AF0D0" w14:textId="77777777" w:rsidR="00751C4B" w:rsidRDefault="00751C4B" w:rsidP="001C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85C55" w14:textId="6C8043BB" w:rsidR="00EF3DDF" w:rsidRDefault="00B10BC0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7BFD393" id="Cuadro de texto 4" o:spid="_x0000_s1036" type="#_x0000_t202" style="position:absolute;margin-left:52.5pt;margin-top:-12.2pt;width:78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F4F7FD" w14:textId="77777777" w:rsidR="00751C4B" w:rsidRDefault="00751C4B" w:rsidP="001C4724">
      <w:r>
        <w:separator/>
      </w:r>
    </w:p>
  </w:footnote>
  <w:footnote w:type="continuationSeparator" w:id="0">
    <w:p w14:paraId="28D0FBE3" w14:textId="77777777" w:rsidR="00751C4B" w:rsidRDefault="00751C4B" w:rsidP="001C47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F7BC96" id="Grupo 3" o:spid="_x0000_s1026" style="position:absolute;margin-left:-73.95pt;margin-top:-136.9pt;width:585.4pt;height:434.8pt;z-index:251703296;mso-height-relative:margin" coordorigin=",536" coordsize="74348,56121" o:gfxdata="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">
              <v:group id="Grupo 10" o:spid="_x0000_s1027" style="position:absolute;top:15049;width:74348;height:12852" coordsize="74348,128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1JOy8EA&#10;AADaAAAADwAAAGRycy9kb3ducmV2LnhtbERPTWsCMRC9C/0PYQq9SM0qpS2rUUQQ9rAXrQi9DZtx&#10;s7iZrElct/++EQRPw+N9zmI12Fb05EPjWMF0koEgrpxuuFZw+Nm+f4MIEVlj65gU/FGA1fJltMBc&#10;uxvvqN/HWqQQDjkqMDF2uZShMmQxTFxHnLiT8xZjgr6W2uMthdtWzrLsU1psODUY7GhjqDrvr1ZB&#10;fyw+9K430Y83ZZEV5/Ly9Vsq9fY6rOcgIg3xKX64C53mw/2V+5XL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tSTsvBAAAA2gAAAA8AAAAAAAAAAAAAAAAAmAIAAGRycy9kb3du&#10;cmV2LnhtbFBLBQYAAAAABAAEAPUAAACGAw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dUOPGAAAA4gAAAA8AAABkcnMvZG93bnJldi54bWxET89rwjAUvg/2P4Q32GVoYillVqPocLCL&#10;B7sddnw2z6aseSlNpt1/vwiCx4/v93I9uk6caQitZw2zqQJBXHvTcqPh6/N98goiRGSDnWfS8EcB&#10;1qvHhyWWxl/4QOcqNiKFcChRg42xL6UMtSWHYep74sSd/OAwJjg00gx4SeGuk5lShXTYcmqw2NOb&#10;pfqn+nUaXr73h8p0uZ3vcJeFzXGrinar9fPTuFmAiDTGu/jm/jBpviry+azIM7heShjk6h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h1Q48YAAADiAAAADwAAAAAAAAAAAAAA&#10;AACfAgAAZHJzL2Rvd25yZXYueG1sUEsFBgAAAAAEAAQA9wAAAJIDAAAAAA==&#10;">
                    <v:imagedata r:id="rId6" o:title="logo mpprij" blacklevel="6554f"/>
                    <v:path arrowok="t"/>
                  </v:shape>
                  <v:shape id="0 Imagen" o:spid="_x0000_s1031" type="#_x0000_t75" style="position:absolute;left:8866;top:831;width:6096;height:49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3qePDAAAA2gAAAA8AAABkcnMvZG93bnJldi54bWxEj92KwjAUhO8F3yEcwTtNFRGppkX8gQUv&#10;ZN19gENz+qPNSdtktfr0ZmFhL4eZ+YbZpL2pxZ06V1lWMJtGIIgzqysuFHx/HScrEM4ja6wtk4In&#10;OUiT4WCDsbYP/qT7xRciQNjFqKD0vomldFlJBt3UNsTBy21n0AfZFVJ3+AhwU8t5FC2lwYrDQokN&#10;7UrKbpcfo+BcLU/565DlbVtEq+dxce2x3Ss1HvXbNQhPvf8P/7U/tII5/F4JN0Amb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Lep48MAAADaAAAADwAAAAAAAAAAAAAAAACf&#10;AgAAZHJzL2Rvd25yZXYueG1sUEsFBgAAAAAEAAQA9wAAAI8DAAAAAA==&#10;">
                    <v:imagedata r:id="rId7" o:title="" blacklevel="6554f"/>
                    <v:path arrowok="t"/>
                  </v:shape>
                  <v:shape id="Imagen 1" o:spid="_x0000_s1032" type="#_x0000_t75" style="position:absolute;left:60960;top:415;width:6121;height:633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">
                    <v:imagedata r:id="rId8" o:title=""/>
                    <v:path arrowok="t"/>
                  </v:shape>
                  <v:shape id="Imagen 5" o:spid="_x0000_s1033" type="#_x0000_t75" style="position:absolute;left:68302;width:6046;height:72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/Md3DAAAA2gAAAA8AAABkcnMvZG93bnJldi54bWxEj09rwkAUxO+FfoflCV6kbhQqJboGa2vw&#10;JJjW+yP7mj/Nvg3ZjUm/vSsIPQ4z8xtmk4ymEVfqXGVZwWIegSDOra64UPD9dXh5A+E8ssbGMin4&#10;IwfJ9vlpg7G2A5/pmvlCBAi7GBWU3rexlC4vyaCb25Y4eD+2M+iD7AqpOxwC3DRyGUUrabDisFBi&#10;S/uS8t+sNwrS1Fyyj8/32aomW2N/Sut6WCo1nYy7NQhPo/8PP9pHreAV7lfCDZDbG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r8x3cMAAADaAAAADwAAAAAAAAAAAAAAAACf&#10;AgAAZHJzL2Rvd25yZXYueG1sUEsFBgAAAAAEAAQA9wAAAI8DAAAAAA==&#10;">
                    <v:imagedata r:id="rId9" o:title="escudo bombero nacional (1) (1)"/>
                    <v:path arrowok="t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p65ni/AAAA2wAAAA8AAABkcnMvZG93bnJldi54bWxET02LwjAQvS/4H8II3tZUEZXaKLKs6HV1&#10;WfA2NGNbmkxqE2v99xtB8DaP9znZprdGdNT6yrGCyTgBQZw7XXGh4Pe0+1yC8AFZo3FMCh7kYbMe&#10;fGSYanfnH+qOoRAxhH2KCsoQmlRKn5dk0Y9dQxy5i2sthgjbQuoW7zHcGjlNkrm0WHFsKLGhr5Ly&#10;+nizCmr+mxXJZX8OHZ2+jbzNF0ZelRoN++0KRKA+vMUv90HH+VN4/hIPkOt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qeuZ4vwAAANsAAAAPAAAAAAAAAAAAAAAAAJ8CAABk&#10;cnMvZG93bnJldi54bWxQSwUGAAAAAAQABAD3AAAAiwMAAAAA&#10;">
                <v:imagedata r:id="rId10" o:title="banderola tachira (1)"/>
                <v:path arrowok="t"/>
              </v:shape>
            </v:group>
          </w:pict>
        </mc:Fallback>
      </mc:AlternateContent>
    </w:r>
    <w:r w:rsidR="00737B33" w:rsidRPr="004D2A16">
      <w:rPr>
        <w:noProof/>
        <w:lang w:val="en-US" w:eastAsia="en-US"/>
      </w:rPr>
      <w:drawing>
        <wp:anchor distT="0" distB="0" distL="114300" distR="114300" simplePos="0" relativeHeight="251705344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1723736654" name="Imagen 1723736654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8687AD3"/>
    <w:multiLevelType w:val="hybridMultilevel"/>
    <w:tmpl w:val="289A2158"/>
    <w:lvl w:ilvl="0" w:tplc="CD1C3EE4">
      <w:numFmt w:val="bullet"/>
      <w:lvlText w:val="-"/>
      <w:lvlJc w:val="left"/>
      <w:pPr>
        <w:ind w:left="-1058" w:hanging="360"/>
      </w:pPr>
      <w:rPr>
        <w:rFonts w:ascii="Arial" w:eastAsia="Times New Roman" w:hAnsi="Arial" w:cs="Arial" w:hint="default"/>
      </w:rPr>
    </w:lvl>
    <w:lvl w:ilvl="1" w:tplc="200A0003" w:tentative="1">
      <w:start w:val="1"/>
      <w:numFmt w:val="bullet"/>
      <w:lvlText w:val="o"/>
      <w:lvlJc w:val="left"/>
      <w:pPr>
        <w:ind w:left="-33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82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1102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1822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2542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3262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3982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4702" w:hanging="360"/>
      </w:pPr>
      <w:rPr>
        <w:rFonts w:ascii="Wingdings" w:hAnsi="Wingdings" w:hint="default"/>
      </w:rPr>
    </w:lvl>
  </w:abstractNum>
  <w:abstractNum w:abstractNumId="18" w15:restartNumberingAfterBreak="0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8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  <w:num w:numId="1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334C"/>
    <w:rsid w:val="00020D75"/>
    <w:rsid w:val="000269D3"/>
    <w:rsid w:val="000337E9"/>
    <w:rsid w:val="000420D7"/>
    <w:rsid w:val="00050AD9"/>
    <w:rsid w:val="00051A4E"/>
    <w:rsid w:val="00053004"/>
    <w:rsid w:val="00060C82"/>
    <w:rsid w:val="00060EC0"/>
    <w:rsid w:val="00065E07"/>
    <w:rsid w:val="0006780F"/>
    <w:rsid w:val="00071531"/>
    <w:rsid w:val="00071923"/>
    <w:rsid w:val="000743D7"/>
    <w:rsid w:val="000745BA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49DB"/>
    <w:rsid w:val="000E62F3"/>
    <w:rsid w:val="000F0A93"/>
    <w:rsid w:val="000F36B6"/>
    <w:rsid w:val="000F4EC2"/>
    <w:rsid w:val="000F6916"/>
    <w:rsid w:val="00104810"/>
    <w:rsid w:val="00105B2F"/>
    <w:rsid w:val="00110FED"/>
    <w:rsid w:val="001121F9"/>
    <w:rsid w:val="00112536"/>
    <w:rsid w:val="001127E1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37CBD"/>
    <w:rsid w:val="00140008"/>
    <w:rsid w:val="00141C40"/>
    <w:rsid w:val="00146B9F"/>
    <w:rsid w:val="001529C0"/>
    <w:rsid w:val="00152E62"/>
    <w:rsid w:val="00155938"/>
    <w:rsid w:val="00160C7C"/>
    <w:rsid w:val="00161C10"/>
    <w:rsid w:val="001679AF"/>
    <w:rsid w:val="001776C1"/>
    <w:rsid w:val="00177A62"/>
    <w:rsid w:val="00181D5B"/>
    <w:rsid w:val="00194899"/>
    <w:rsid w:val="001952CC"/>
    <w:rsid w:val="001A0BBE"/>
    <w:rsid w:val="001B5154"/>
    <w:rsid w:val="001B646C"/>
    <w:rsid w:val="001B741E"/>
    <w:rsid w:val="001C179D"/>
    <w:rsid w:val="001C45CB"/>
    <w:rsid w:val="001C4724"/>
    <w:rsid w:val="001D0263"/>
    <w:rsid w:val="001D1B4C"/>
    <w:rsid w:val="001D3BF6"/>
    <w:rsid w:val="001D43B4"/>
    <w:rsid w:val="001D4E5A"/>
    <w:rsid w:val="001D6E88"/>
    <w:rsid w:val="001D78C3"/>
    <w:rsid w:val="001E1C12"/>
    <w:rsid w:val="001F68AC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711F1"/>
    <w:rsid w:val="002732BF"/>
    <w:rsid w:val="00276DCC"/>
    <w:rsid w:val="00285F45"/>
    <w:rsid w:val="0028760C"/>
    <w:rsid w:val="00287D1C"/>
    <w:rsid w:val="00290A9D"/>
    <w:rsid w:val="00292216"/>
    <w:rsid w:val="0029289B"/>
    <w:rsid w:val="00293A4C"/>
    <w:rsid w:val="00294A08"/>
    <w:rsid w:val="002A37FA"/>
    <w:rsid w:val="002B3BAD"/>
    <w:rsid w:val="002B6928"/>
    <w:rsid w:val="002C38B1"/>
    <w:rsid w:val="002C4B74"/>
    <w:rsid w:val="002C7188"/>
    <w:rsid w:val="002D1A89"/>
    <w:rsid w:val="002D2018"/>
    <w:rsid w:val="002D2442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7279"/>
    <w:rsid w:val="00327BBD"/>
    <w:rsid w:val="00330874"/>
    <w:rsid w:val="003315F4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FCE"/>
    <w:rsid w:val="00377DD4"/>
    <w:rsid w:val="00384161"/>
    <w:rsid w:val="00391EEE"/>
    <w:rsid w:val="003A1330"/>
    <w:rsid w:val="003A64E5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3695"/>
    <w:rsid w:val="004324FB"/>
    <w:rsid w:val="00433350"/>
    <w:rsid w:val="004335EB"/>
    <w:rsid w:val="00433E12"/>
    <w:rsid w:val="004366F8"/>
    <w:rsid w:val="0043671B"/>
    <w:rsid w:val="00440CFC"/>
    <w:rsid w:val="00445302"/>
    <w:rsid w:val="00446CBE"/>
    <w:rsid w:val="00454C18"/>
    <w:rsid w:val="00457856"/>
    <w:rsid w:val="0046389A"/>
    <w:rsid w:val="00474A0E"/>
    <w:rsid w:val="00481539"/>
    <w:rsid w:val="00492A36"/>
    <w:rsid w:val="0049564E"/>
    <w:rsid w:val="004A3150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72FB"/>
    <w:rsid w:val="004F7458"/>
    <w:rsid w:val="00500360"/>
    <w:rsid w:val="005014E8"/>
    <w:rsid w:val="00504186"/>
    <w:rsid w:val="00504254"/>
    <w:rsid w:val="005056D6"/>
    <w:rsid w:val="00516608"/>
    <w:rsid w:val="0052103D"/>
    <w:rsid w:val="005215E5"/>
    <w:rsid w:val="00525896"/>
    <w:rsid w:val="00530FA9"/>
    <w:rsid w:val="00532C02"/>
    <w:rsid w:val="00535C73"/>
    <w:rsid w:val="00541260"/>
    <w:rsid w:val="00545A0E"/>
    <w:rsid w:val="00545DC3"/>
    <w:rsid w:val="00546135"/>
    <w:rsid w:val="005464FF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52E9"/>
    <w:rsid w:val="00595991"/>
    <w:rsid w:val="00597397"/>
    <w:rsid w:val="005A077F"/>
    <w:rsid w:val="005A14B5"/>
    <w:rsid w:val="005A690F"/>
    <w:rsid w:val="005A69DB"/>
    <w:rsid w:val="005B1D05"/>
    <w:rsid w:val="005B6265"/>
    <w:rsid w:val="005C0ECE"/>
    <w:rsid w:val="005C1B65"/>
    <w:rsid w:val="005C6407"/>
    <w:rsid w:val="005D021F"/>
    <w:rsid w:val="005D2708"/>
    <w:rsid w:val="005D3BE8"/>
    <w:rsid w:val="005D4B2B"/>
    <w:rsid w:val="005D64A1"/>
    <w:rsid w:val="005E294F"/>
    <w:rsid w:val="005E78A9"/>
    <w:rsid w:val="005F3A57"/>
    <w:rsid w:val="005F7CC5"/>
    <w:rsid w:val="006050DD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2FB6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918B7"/>
    <w:rsid w:val="006931D2"/>
    <w:rsid w:val="006935D4"/>
    <w:rsid w:val="00695373"/>
    <w:rsid w:val="006A02FF"/>
    <w:rsid w:val="006A354E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20681"/>
    <w:rsid w:val="007308FD"/>
    <w:rsid w:val="0073662E"/>
    <w:rsid w:val="00737B33"/>
    <w:rsid w:val="007416C8"/>
    <w:rsid w:val="0074286C"/>
    <w:rsid w:val="00751C41"/>
    <w:rsid w:val="00751C4B"/>
    <w:rsid w:val="00752192"/>
    <w:rsid w:val="00752761"/>
    <w:rsid w:val="007530F2"/>
    <w:rsid w:val="00753273"/>
    <w:rsid w:val="0075692A"/>
    <w:rsid w:val="007577C6"/>
    <w:rsid w:val="00763D97"/>
    <w:rsid w:val="00764269"/>
    <w:rsid w:val="007703C1"/>
    <w:rsid w:val="007818E6"/>
    <w:rsid w:val="00782855"/>
    <w:rsid w:val="00796BAD"/>
    <w:rsid w:val="007A2A30"/>
    <w:rsid w:val="007A3172"/>
    <w:rsid w:val="007B07B7"/>
    <w:rsid w:val="007B39F8"/>
    <w:rsid w:val="007B6459"/>
    <w:rsid w:val="007B7E94"/>
    <w:rsid w:val="007C3D50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29E1"/>
    <w:rsid w:val="00816091"/>
    <w:rsid w:val="0081786C"/>
    <w:rsid w:val="008244AB"/>
    <w:rsid w:val="008260F6"/>
    <w:rsid w:val="00827784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3767"/>
    <w:rsid w:val="00874A9A"/>
    <w:rsid w:val="00874B0D"/>
    <w:rsid w:val="0087584D"/>
    <w:rsid w:val="00880D6E"/>
    <w:rsid w:val="0088139E"/>
    <w:rsid w:val="00882481"/>
    <w:rsid w:val="00883EC0"/>
    <w:rsid w:val="0088592B"/>
    <w:rsid w:val="00886705"/>
    <w:rsid w:val="00886F3C"/>
    <w:rsid w:val="008908F3"/>
    <w:rsid w:val="008A2D12"/>
    <w:rsid w:val="008B0259"/>
    <w:rsid w:val="008B0542"/>
    <w:rsid w:val="008B6050"/>
    <w:rsid w:val="008B7E87"/>
    <w:rsid w:val="008D09B7"/>
    <w:rsid w:val="008D6BD3"/>
    <w:rsid w:val="008E23F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372DD"/>
    <w:rsid w:val="0094148F"/>
    <w:rsid w:val="00941BDD"/>
    <w:rsid w:val="0094603D"/>
    <w:rsid w:val="009471D1"/>
    <w:rsid w:val="00954CA8"/>
    <w:rsid w:val="0096094A"/>
    <w:rsid w:val="00962A56"/>
    <w:rsid w:val="00963E95"/>
    <w:rsid w:val="009713ED"/>
    <w:rsid w:val="00971CEB"/>
    <w:rsid w:val="00972F0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D088C"/>
    <w:rsid w:val="009D37B1"/>
    <w:rsid w:val="009D3F1C"/>
    <w:rsid w:val="009D6C58"/>
    <w:rsid w:val="009D7C3A"/>
    <w:rsid w:val="009E0F8B"/>
    <w:rsid w:val="009E1B2D"/>
    <w:rsid w:val="009E1C48"/>
    <w:rsid w:val="009F3B12"/>
    <w:rsid w:val="009F5AB3"/>
    <w:rsid w:val="00A00548"/>
    <w:rsid w:val="00A151F7"/>
    <w:rsid w:val="00A23923"/>
    <w:rsid w:val="00A24712"/>
    <w:rsid w:val="00A25A08"/>
    <w:rsid w:val="00A27481"/>
    <w:rsid w:val="00A30A12"/>
    <w:rsid w:val="00A31D8E"/>
    <w:rsid w:val="00A365C7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4B31"/>
    <w:rsid w:val="00A97194"/>
    <w:rsid w:val="00AB1D72"/>
    <w:rsid w:val="00AB2685"/>
    <w:rsid w:val="00AC06C2"/>
    <w:rsid w:val="00AC076E"/>
    <w:rsid w:val="00AC4C2F"/>
    <w:rsid w:val="00AC5098"/>
    <w:rsid w:val="00AC50B9"/>
    <w:rsid w:val="00AD5A79"/>
    <w:rsid w:val="00AE1ABB"/>
    <w:rsid w:val="00AE4590"/>
    <w:rsid w:val="00AE62E6"/>
    <w:rsid w:val="00AE75FC"/>
    <w:rsid w:val="00AE7F0B"/>
    <w:rsid w:val="00AF1B6D"/>
    <w:rsid w:val="00B02437"/>
    <w:rsid w:val="00B10BC0"/>
    <w:rsid w:val="00B10E5F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4F87"/>
    <w:rsid w:val="00B67074"/>
    <w:rsid w:val="00B67CFA"/>
    <w:rsid w:val="00B67D4C"/>
    <w:rsid w:val="00B7530C"/>
    <w:rsid w:val="00B77D58"/>
    <w:rsid w:val="00B8182B"/>
    <w:rsid w:val="00B83751"/>
    <w:rsid w:val="00B8627C"/>
    <w:rsid w:val="00B93660"/>
    <w:rsid w:val="00B9373C"/>
    <w:rsid w:val="00B966F5"/>
    <w:rsid w:val="00B977C5"/>
    <w:rsid w:val="00BA022C"/>
    <w:rsid w:val="00BA7146"/>
    <w:rsid w:val="00BA71E6"/>
    <w:rsid w:val="00BB0718"/>
    <w:rsid w:val="00BB17A3"/>
    <w:rsid w:val="00BB25EC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26DA"/>
    <w:rsid w:val="00BF32D4"/>
    <w:rsid w:val="00C02640"/>
    <w:rsid w:val="00C07778"/>
    <w:rsid w:val="00C10BE2"/>
    <w:rsid w:val="00C12143"/>
    <w:rsid w:val="00C21C37"/>
    <w:rsid w:val="00C2636A"/>
    <w:rsid w:val="00C27226"/>
    <w:rsid w:val="00C304C8"/>
    <w:rsid w:val="00C31BAE"/>
    <w:rsid w:val="00C33756"/>
    <w:rsid w:val="00C364E6"/>
    <w:rsid w:val="00C367F1"/>
    <w:rsid w:val="00C36D88"/>
    <w:rsid w:val="00C42BFB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E90"/>
    <w:rsid w:val="00CB3794"/>
    <w:rsid w:val="00CB4387"/>
    <w:rsid w:val="00CB4F9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61"/>
    <w:rsid w:val="00D1248B"/>
    <w:rsid w:val="00D22B77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1C6"/>
    <w:rsid w:val="00D50D5D"/>
    <w:rsid w:val="00D51661"/>
    <w:rsid w:val="00D542D1"/>
    <w:rsid w:val="00D546E3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6404"/>
    <w:rsid w:val="00DA7CC3"/>
    <w:rsid w:val="00DB6CEE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3D69"/>
    <w:rsid w:val="00DE4555"/>
    <w:rsid w:val="00DE78A9"/>
    <w:rsid w:val="00E046B1"/>
    <w:rsid w:val="00E11758"/>
    <w:rsid w:val="00E16731"/>
    <w:rsid w:val="00E2489F"/>
    <w:rsid w:val="00E36A95"/>
    <w:rsid w:val="00E47D26"/>
    <w:rsid w:val="00E57091"/>
    <w:rsid w:val="00E627C5"/>
    <w:rsid w:val="00E64A4E"/>
    <w:rsid w:val="00E70FB4"/>
    <w:rsid w:val="00E7672B"/>
    <w:rsid w:val="00E84534"/>
    <w:rsid w:val="00E86555"/>
    <w:rsid w:val="00E91E3C"/>
    <w:rsid w:val="00E95358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0722A"/>
    <w:rsid w:val="00F11EBB"/>
    <w:rsid w:val="00F14CBA"/>
    <w:rsid w:val="00F24B29"/>
    <w:rsid w:val="00F30578"/>
    <w:rsid w:val="00F33892"/>
    <w:rsid w:val="00F33AC2"/>
    <w:rsid w:val="00F365E8"/>
    <w:rsid w:val="00F3725C"/>
    <w:rsid w:val="00F41318"/>
    <w:rsid w:val="00F45349"/>
    <w:rsid w:val="00F47554"/>
    <w:rsid w:val="00F50CC7"/>
    <w:rsid w:val="00F52820"/>
    <w:rsid w:val="00F57491"/>
    <w:rsid w:val="00F60D35"/>
    <w:rsid w:val="00F624DD"/>
    <w:rsid w:val="00F6371E"/>
    <w:rsid w:val="00F65F00"/>
    <w:rsid w:val="00F70963"/>
    <w:rsid w:val="00F70ED3"/>
    <w:rsid w:val="00F72D5B"/>
    <w:rsid w:val="00F76B29"/>
    <w:rsid w:val="00F8303F"/>
    <w:rsid w:val="00F930A0"/>
    <w:rsid w:val="00F94856"/>
    <w:rsid w:val="00FA2D6B"/>
    <w:rsid w:val="00FA5582"/>
    <w:rsid w:val="00FA7B87"/>
    <w:rsid w:val="00FB08D1"/>
    <w:rsid w:val="00FB19FA"/>
    <w:rsid w:val="00FB2BEC"/>
    <w:rsid w:val="00FC5FFF"/>
    <w:rsid w:val="00FD39C9"/>
    <w:rsid w:val="00FD4223"/>
    <w:rsid w:val="00FD6F39"/>
    <w:rsid w:val="00FD79D0"/>
    <w:rsid w:val="00FE0C23"/>
    <w:rsid w:val="00FE6456"/>
    <w:rsid w:val="00FF080A"/>
    <w:rsid w:val="00FF2DB5"/>
    <w:rsid w:val="00FF3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Ttulo">
    <w:name w:val="Title"/>
    <w:basedOn w:val="Normal"/>
    <w:link w:val="Ttul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TtuloCar">
    <w:name w:val="Título Car"/>
    <w:basedOn w:val="Fuentedeprrafopredeter"/>
    <w:link w:val="Ttul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'1.0' encoding='UTF-8' standalone='yes'?>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46681-D666-48EF-BE05-18E85713C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34</TotalTime>
  <Pages>1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USUARIO</cp:lastModifiedBy>
  <cp:revision>10</cp:revision>
  <cp:lastPrinted>2025-01-13T13:54:00Z</cp:lastPrinted>
  <dcterms:created xsi:type="dcterms:W3CDTF">2025-02-06T18:17:00Z</dcterms:created>
  <dcterms:modified xsi:type="dcterms:W3CDTF">2025-02-07T14:55:00Z</dcterms:modified>
  <dc:description/>
  <dc:identifier/>
  <dc:language/>
  <dc:subject/>
</cp:coreProperties>
</file>